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75B64" w14:textId="4649F0C8" w:rsidR="00AD7F24" w:rsidRPr="00AD7F24" w:rsidRDefault="00AD7F24" w:rsidP="00AD7F24">
      <w:pPr>
        <w:pStyle w:val="Titre"/>
        <w:rPr>
          <w:color w:val="auto"/>
        </w:rPr>
      </w:pPr>
      <w:r w:rsidRPr="00AD7F24">
        <w:rPr>
          <w:color w:val="auto"/>
        </w:rPr>
        <w:t>P_Web_295</w:t>
      </w:r>
    </w:p>
    <w:p w14:paraId="3849A91F" w14:textId="564DDCDE" w:rsidR="000E7483" w:rsidRPr="00AD7F24" w:rsidRDefault="00AD7F24" w:rsidP="00D275C6">
      <w:pPr>
        <w:spacing w:before="2400"/>
        <w:jc w:val="center"/>
        <w:rPr>
          <w:rFonts w:cs="Arial"/>
          <w:sz w:val="22"/>
          <w:szCs w:val="22"/>
        </w:rPr>
      </w:pPr>
      <w:r w:rsidRPr="00AD7F24">
        <w:rPr>
          <w:rFonts w:cs="Arial"/>
          <w:noProof/>
          <w:sz w:val="22"/>
          <w:szCs w:val="22"/>
        </w:rPr>
        <w:drawing>
          <wp:inline distT="0" distB="0" distL="0" distR="0" wp14:anchorId="041F1A00" wp14:editId="1D124F35">
            <wp:extent cx="3333333" cy="3333333"/>
            <wp:effectExtent l="0" t="0" r="0" b="0"/>
            <wp:docPr id="144345730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5730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3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D8AC" w14:textId="4E5F6851" w:rsidR="001D4577" w:rsidRPr="00AD7F24" w:rsidRDefault="001D4577" w:rsidP="000E7483">
      <w:pPr>
        <w:jc w:val="center"/>
      </w:pPr>
    </w:p>
    <w:p w14:paraId="322A2EE1" w14:textId="52963DB0" w:rsidR="007F30AE" w:rsidRPr="00AD7F24" w:rsidRDefault="00AD7F24" w:rsidP="00AD7F24">
      <w:pPr>
        <w:spacing w:before="2000"/>
        <w:jc w:val="center"/>
        <w:rPr>
          <w:lang w:val="en-US"/>
        </w:rPr>
      </w:pPr>
      <w:r w:rsidRPr="00AD7F24">
        <w:rPr>
          <w:lang w:val="en-US"/>
        </w:rPr>
        <w:t xml:space="preserve">Elias </w:t>
      </w:r>
      <w:proofErr w:type="spellStart"/>
      <w:r w:rsidRPr="00AD7F24">
        <w:rPr>
          <w:lang w:val="en-US"/>
        </w:rPr>
        <w:t>Veya</w:t>
      </w:r>
      <w:proofErr w:type="spellEnd"/>
      <w:r w:rsidRPr="00AD7F24">
        <w:rPr>
          <w:lang w:val="en-US"/>
        </w:rPr>
        <w:t xml:space="preserve"> – CIN2A - Aaron Vichery – MID2A </w:t>
      </w:r>
    </w:p>
    <w:p w14:paraId="175532E6" w14:textId="1370F85E" w:rsidR="007F30AE" w:rsidRPr="00AD7F24" w:rsidRDefault="007F30AE" w:rsidP="000E7483">
      <w:pPr>
        <w:jc w:val="center"/>
        <w:rPr>
          <w:lang w:val="en-US"/>
        </w:rPr>
      </w:pPr>
      <w:r w:rsidRPr="00AD7F24">
        <w:rPr>
          <w:lang w:val="en-US"/>
        </w:rPr>
        <w:t>L</w:t>
      </w:r>
      <w:r w:rsidR="00AD7F24" w:rsidRPr="00AD7F24">
        <w:rPr>
          <w:lang w:val="en-US"/>
        </w:rPr>
        <w:t xml:space="preserve">ausanne, </w:t>
      </w:r>
      <w:proofErr w:type="spellStart"/>
      <w:r w:rsidR="00AD7F24" w:rsidRPr="00AD7F24">
        <w:rPr>
          <w:lang w:val="en-US"/>
        </w:rPr>
        <w:t>Vennes</w:t>
      </w:r>
      <w:proofErr w:type="spellEnd"/>
    </w:p>
    <w:p w14:paraId="3A8E6E22" w14:textId="4259B6D8" w:rsidR="007F30AE" w:rsidRPr="00AD7F24" w:rsidRDefault="00AD7F24" w:rsidP="000E7483">
      <w:pPr>
        <w:jc w:val="center"/>
      </w:pPr>
      <w:r w:rsidRPr="00AD7F24">
        <w:t>32p</w:t>
      </w:r>
    </w:p>
    <w:p w14:paraId="0523DA42" w14:textId="2623C3DD" w:rsidR="007F30AE" w:rsidRPr="00AD7F24" w:rsidRDefault="00AD7F24" w:rsidP="000E7483">
      <w:pPr>
        <w:jc w:val="center"/>
      </w:pPr>
      <w:r w:rsidRPr="00AD7F24">
        <w:t xml:space="preserve">Gregory </w:t>
      </w:r>
      <w:proofErr w:type="spellStart"/>
      <w:r w:rsidRPr="00AD7F24">
        <w:t>Charmier</w:t>
      </w:r>
      <w:proofErr w:type="spellEnd"/>
    </w:p>
    <w:p w14:paraId="73D818AE" w14:textId="77777777" w:rsidR="007F30AE" w:rsidRPr="00AD7F24" w:rsidRDefault="007F30AE" w:rsidP="001764CE">
      <w:pPr>
        <w:pStyle w:val="Titre"/>
        <w:rPr>
          <w:color w:val="auto"/>
        </w:rPr>
      </w:pPr>
      <w:r w:rsidRPr="00AD7F24">
        <w:rPr>
          <w:color w:val="auto"/>
        </w:rPr>
        <w:br w:type="page"/>
      </w:r>
      <w:r w:rsidRPr="00AD7F24">
        <w:rPr>
          <w:color w:val="auto"/>
        </w:rPr>
        <w:lastRenderedPageBreak/>
        <w:t>Table des matières</w:t>
      </w:r>
    </w:p>
    <w:p w14:paraId="13FF526C" w14:textId="5F397FFB" w:rsidR="00932038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AD7F24"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 w:rsidRPr="00AD7F24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 w:rsidRPr="00AD7F24"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28281689" w:history="1">
        <w:r w:rsidR="00932038" w:rsidRPr="00D32CDA">
          <w:rPr>
            <w:rStyle w:val="Lienhypertexte"/>
            <w:noProof/>
          </w:rPr>
          <w:t>1</w:t>
        </w:r>
        <w:r w:rsidR="0093203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932038" w:rsidRPr="00D32CDA">
          <w:rPr>
            <w:rStyle w:val="Lienhypertexte"/>
            <w:noProof/>
          </w:rPr>
          <w:t>Introduction</w:t>
        </w:r>
        <w:r w:rsidR="00932038">
          <w:rPr>
            <w:noProof/>
            <w:webHidden/>
          </w:rPr>
          <w:tab/>
        </w:r>
        <w:r w:rsidR="00932038">
          <w:rPr>
            <w:noProof/>
            <w:webHidden/>
          </w:rPr>
          <w:fldChar w:fldCharType="begin"/>
        </w:r>
        <w:r w:rsidR="00932038">
          <w:rPr>
            <w:noProof/>
            <w:webHidden/>
          </w:rPr>
          <w:instrText xml:space="preserve"> PAGEREF _Toc228281689 \h </w:instrText>
        </w:r>
        <w:r w:rsidR="00932038">
          <w:rPr>
            <w:noProof/>
            <w:webHidden/>
          </w:rPr>
        </w:r>
        <w:r w:rsidR="00932038">
          <w:rPr>
            <w:noProof/>
            <w:webHidden/>
          </w:rPr>
          <w:fldChar w:fldCharType="separate"/>
        </w:r>
        <w:r w:rsidR="00932038">
          <w:rPr>
            <w:noProof/>
            <w:webHidden/>
          </w:rPr>
          <w:t>3</w:t>
        </w:r>
        <w:r w:rsidR="00932038">
          <w:rPr>
            <w:noProof/>
            <w:webHidden/>
          </w:rPr>
          <w:fldChar w:fldCharType="end"/>
        </w:r>
      </w:hyperlink>
    </w:p>
    <w:p w14:paraId="4509B2EE" w14:textId="06F45499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690" w:history="1">
        <w:r w:rsidRPr="00D32CDA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22290F" w14:textId="40568C7D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691" w:history="1">
        <w:r w:rsidRPr="00D32CDA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8DDAB2" w14:textId="1DD84E4A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692" w:history="1">
        <w:r w:rsidRPr="00D32CDA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0BCBFC" w14:textId="34594715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693" w:history="1">
        <w:r w:rsidRPr="00D32CDA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9D5CEA" w14:textId="3FD9F471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694" w:history="1">
        <w:r w:rsidRPr="00D32CDA">
          <w:rPr>
            <w:rStyle w:val="Lienhypertexte"/>
            <w:noProof/>
          </w:rPr>
          <w:t>1.5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Cahier des charges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0232BA" w14:textId="0DE9CFA3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695" w:history="1">
        <w:r w:rsidRPr="00D32CDA">
          <w:rPr>
            <w:rStyle w:val="Lienhypertexte"/>
            <w:rFonts w:ascii="Century Gothic" w:hAnsi="Century Gothic"/>
            <w:noProof/>
          </w:rPr>
          <w:t>1.5.1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rFonts w:ascii="Century Gothic" w:hAnsi="Century Gothic"/>
            <w:noProof/>
          </w:rPr>
          <w:t>Objectif et portée du projet (objectifs SMART)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6112D6" w14:textId="11B7FB73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696" w:history="1">
        <w:r w:rsidRPr="00D32CDA">
          <w:rPr>
            <w:rStyle w:val="Lienhypertexte"/>
            <w:rFonts w:ascii="Century Gothic" w:hAnsi="Century Gothic"/>
            <w:noProof/>
          </w:rPr>
          <w:t>1.5.2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rFonts w:ascii="Century Gothic" w:hAnsi="Century Gothic"/>
            <w:noProof/>
          </w:rPr>
          <w:t>Ecoconception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1C92F4" w14:textId="254209BA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697" w:history="1">
        <w:r w:rsidRPr="00D32CDA">
          <w:rPr>
            <w:rStyle w:val="Lienhypertexte"/>
            <w:rFonts w:ascii="Century Gothic" w:hAnsi="Century Gothic"/>
            <w:noProof/>
          </w:rPr>
          <w:t>1.5.3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rFonts w:ascii="Century Gothic" w:hAnsi="Century Gothic"/>
            <w:noProof/>
          </w:rPr>
          <w:t>Fonctionnalités requises (techniques)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3E742D" w14:textId="7269A765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698" w:history="1">
        <w:r w:rsidRPr="00D32CDA">
          <w:rPr>
            <w:rStyle w:val="Lienhypertexte"/>
            <w:noProof/>
          </w:rPr>
          <w:t>1.5.4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Fonctionnalités requises (du point de vue de l’utilisateur)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FBE4E0" w14:textId="39011A44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699" w:history="1">
        <w:r w:rsidRPr="00D32CDA">
          <w:rPr>
            <w:rStyle w:val="Lienhypertexte"/>
            <w:noProof/>
          </w:rPr>
          <w:t>1.5.5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Détails des vues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88290A" w14:textId="1BE4134A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700" w:history="1">
        <w:r w:rsidRPr="00D32CDA">
          <w:rPr>
            <w:rStyle w:val="Lienhypertexte"/>
            <w:noProof/>
          </w:rPr>
          <w:t>1.5.6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Les technologies à utiliser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9B18EF" w14:textId="3597C47C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701" w:history="1">
        <w:r w:rsidRPr="00D32CDA">
          <w:rPr>
            <w:rStyle w:val="Lienhypertexte"/>
            <w:noProof/>
          </w:rPr>
          <w:t>1.5.7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Travail à réaliser par les apprenti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85A6B" w14:textId="109DFED9" w:rsidR="00932038" w:rsidRDefault="00932038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28281702" w:history="1">
        <w:r w:rsidRPr="00D32CDA">
          <w:rPr>
            <w:rStyle w:val="Lienhypertexte"/>
            <w:noProof/>
          </w:rPr>
          <w:t>1.5.8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Règles d’utilisation de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51B3A7" w14:textId="0A708283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03" w:history="1">
        <w:r w:rsidRPr="00D32CDA">
          <w:rPr>
            <w:rStyle w:val="Lienhypertexte"/>
            <w:noProof/>
          </w:rPr>
          <w:t>1.6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Les points suivants seront évalués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660660" w14:textId="3CB04A25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04" w:history="1">
        <w:r w:rsidRPr="00D32CDA">
          <w:rPr>
            <w:rStyle w:val="Lienhypertexte"/>
            <w:noProof/>
          </w:rPr>
          <w:t>1.7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Validation et conditions de réussite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0F829E" w14:textId="36F75343" w:rsidR="00932038" w:rsidRDefault="00932038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281705" w:history="1">
        <w:r w:rsidRPr="00D32CDA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12B6E5" w14:textId="24F66A8F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06" w:history="1">
        <w:r w:rsidRPr="00D32CDA">
          <w:rPr>
            <w:rStyle w:val="Lienhypertexte"/>
            <w:noProof/>
          </w:rPr>
          <w:t>2.1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Planification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FF64AE" w14:textId="3223DC3B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07" w:history="1">
        <w:r w:rsidRPr="00D32CDA">
          <w:rPr>
            <w:rStyle w:val="Lienhypertexte"/>
            <w:noProof/>
          </w:rPr>
          <w:t>2.2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Présentation des routes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C639DC" w14:textId="27ADA69C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08" w:history="1">
        <w:r w:rsidRPr="00D32CDA">
          <w:rPr>
            <w:rStyle w:val="Lienhypertexte"/>
            <w:noProof/>
          </w:rPr>
          <w:t>2.3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Analyse de la base de donnée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A66DCF" w14:textId="20FE9493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09" w:history="1">
        <w:r w:rsidRPr="00D32CDA">
          <w:rPr>
            <w:rStyle w:val="Lienhypertexte"/>
            <w:noProof/>
          </w:rPr>
          <w:t>2.4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Schéma de l’architecture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CF8395" w14:textId="6D8EBCCC" w:rsidR="00932038" w:rsidRDefault="00932038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281710" w:history="1">
        <w:r w:rsidRPr="00D32CDA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Réalisation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F79564" w14:textId="389331E2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11" w:history="1">
        <w:r w:rsidRPr="00D32CDA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Gestion de l’authentification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2AE1E3" w14:textId="351E7710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12" w:history="1">
        <w:r w:rsidRPr="00D32CDA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Mesures prises pour la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8A305" w14:textId="14CDD837" w:rsidR="00932038" w:rsidRDefault="00932038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281713" w:history="1">
        <w:r w:rsidRPr="00D32CDA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02E3AF" w14:textId="6106E5C9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14" w:history="1">
        <w:r w:rsidRPr="00D32CDA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Tests réalisés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E5ADDA" w14:textId="45FA90CB" w:rsidR="00932038" w:rsidRDefault="00932038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281715" w:history="1">
        <w:r w:rsidRPr="00D32CDA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4B7903" w14:textId="67737570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16" w:history="1">
        <w:r w:rsidRPr="00D32CDA">
          <w:rPr>
            <w:rStyle w:val="Lienhypertexte"/>
            <w:noProof/>
          </w:rPr>
          <w:t>5.1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Organisation du groupe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6E2263" w14:textId="5F0106BB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17" w:history="1">
        <w:r w:rsidRPr="00D32CDA">
          <w:rPr>
            <w:rStyle w:val="Lienhypertexte"/>
            <w:noProof/>
          </w:rPr>
          <w:t>5.2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Conclusion générale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29EF95" w14:textId="1095FF9A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18" w:history="1">
        <w:r w:rsidRPr="00D32CDA">
          <w:rPr>
            <w:rStyle w:val="Lienhypertexte"/>
            <w:noProof/>
          </w:rPr>
          <w:t>5.3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Conclusion personelle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D8E2C6" w14:textId="3EDEA7E3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19" w:history="1">
        <w:r w:rsidRPr="00D32CDA">
          <w:rPr>
            <w:rStyle w:val="Lienhypertexte"/>
            <w:noProof/>
          </w:rPr>
          <w:t>5.4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Critique constructive sur la planification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808FE2" w14:textId="179B8D15" w:rsidR="00932038" w:rsidRDefault="00932038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281720" w:history="1">
        <w:r w:rsidRPr="00D32CDA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Divers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1CB5A7" w14:textId="5E2131E0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21" w:history="1">
        <w:r w:rsidRPr="00D32CDA">
          <w:rPr>
            <w:rStyle w:val="Lienhypertexte"/>
            <w:noProof/>
          </w:rPr>
          <w:t>6.1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71BEBB" w14:textId="3B18DFFF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22" w:history="1">
        <w:r w:rsidRPr="00D32CDA">
          <w:rPr>
            <w:rStyle w:val="Lienhypertexte"/>
            <w:noProof/>
          </w:rPr>
          <w:t>6.2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Bibliographie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ED789" w14:textId="7DB0B54D" w:rsidR="00932038" w:rsidRDefault="00932038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28281723" w:history="1">
        <w:r w:rsidRPr="00D32CDA">
          <w:rPr>
            <w:rStyle w:val="Lienhypertexte"/>
            <w:noProof/>
          </w:rPr>
          <w:t>6.3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8F872C" w14:textId="504A894C" w:rsidR="00932038" w:rsidRDefault="00932038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28281724" w:history="1">
        <w:r w:rsidRPr="00D32CDA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2CDA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_Toc228281724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06DB87" w14:textId="41418C1C" w:rsidR="00742484" w:rsidRPr="00AD7F24" w:rsidRDefault="00A65F0B">
      <w:r w:rsidRPr="00AD7F24">
        <w:rPr>
          <w:rFonts w:cs="Arial"/>
          <w:i/>
          <w:iCs/>
          <w:caps/>
          <w:sz w:val="22"/>
          <w:szCs w:val="22"/>
        </w:rPr>
        <w:fldChar w:fldCharType="end"/>
      </w:r>
      <w:r w:rsidR="00742484" w:rsidRPr="00AD7F24">
        <w:br w:type="page"/>
      </w:r>
    </w:p>
    <w:p w14:paraId="0220C108" w14:textId="03AA44C8" w:rsidR="00D160DD" w:rsidRPr="00AD7F24" w:rsidRDefault="00AD7F24" w:rsidP="008E53F9">
      <w:pPr>
        <w:pStyle w:val="Titre1"/>
      </w:pPr>
      <w:bookmarkStart w:id="0" w:name="_Toc228281689"/>
      <w:r w:rsidRPr="00AD7F24">
        <w:lastRenderedPageBreak/>
        <w:t>Introduction</w:t>
      </w:r>
      <w:bookmarkEnd w:id="0"/>
    </w:p>
    <w:p w14:paraId="3D9A1477" w14:textId="77777777" w:rsidR="008E53F9" w:rsidRPr="00AD7F24" w:rsidRDefault="008E53F9" w:rsidP="008E53F9">
      <w:pPr>
        <w:pStyle w:val="Corpsdetexte"/>
      </w:pPr>
    </w:p>
    <w:p w14:paraId="5B0FFACA" w14:textId="77777777" w:rsidR="00D160DD" w:rsidRPr="00AD7F24" w:rsidRDefault="00753A51" w:rsidP="008E53F9">
      <w:pPr>
        <w:pStyle w:val="Titre2"/>
      </w:pPr>
      <w:bookmarkStart w:id="1" w:name="_Toc532179969"/>
      <w:bookmarkStart w:id="2" w:name="_Toc165969639"/>
      <w:bookmarkStart w:id="3" w:name="_Toc228281690"/>
      <w:r w:rsidRPr="00AD7F24">
        <w:t>T</w:t>
      </w:r>
      <w:r w:rsidR="00902523" w:rsidRPr="00AD7F24">
        <w:t>itr</w:t>
      </w:r>
      <w:r w:rsidR="0015167D" w:rsidRPr="00AD7F24">
        <w:t>e</w:t>
      </w:r>
      <w:bookmarkEnd w:id="3"/>
    </w:p>
    <w:p w14:paraId="0F14F4E6" w14:textId="77777777" w:rsidR="0015167D" w:rsidRPr="00AD7F24" w:rsidRDefault="0015167D" w:rsidP="0015167D">
      <w:pPr>
        <w:pStyle w:val="Retraitcorpsdetexte"/>
      </w:pPr>
    </w:p>
    <w:p w14:paraId="3203C30B" w14:textId="6002C60C" w:rsidR="00F664DF" w:rsidRPr="00AD7F24" w:rsidRDefault="00AD7F24" w:rsidP="0015167D">
      <w:pPr>
        <w:pStyle w:val="Informations"/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 xml:space="preserve">P_Web_295 : Passion Lecture avec </w:t>
      </w:r>
      <w:proofErr w:type="spellStart"/>
      <w:r w:rsidRPr="00AD7F24">
        <w:rPr>
          <w:color w:val="auto"/>
          <w:sz w:val="24"/>
          <w:szCs w:val="24"/>
        </w:rPr>
        <w:t>AdonisJs</w:t>
      </w:r>
      <w:proofErr w:type="spellEnd"/>
    </w:p>
    <w:p w14:paraId="555E4C45" w14:textId="77777777" w:rsidR="0015167D" w:rsidRPr="00AD7F24" w:rsidRDefault="0015167D" w:rsidP="0015167D">
      <w:pPr>
        <w:pStyle w:val="Retraitcorpsdetexte"/>
      </w:pPr>
    </w:p>
    <w:p w14:paraId="1DA0D3A7" w14:textId="77777777" w:rsidR="00753A51" w:rsidRPr="00AD7F24" w:rsidRDefault="00902523" w:rsidP="008E53F9">
      <w:pPr>
        <w:pStyle w:val="Titre2"/>
      </w:pPr>
      <w:bookmarkStart w:id="4" w:name="_Toc228281691"/>
      <w:r w:rsidRPr="00AD7F24">
        <w:t>Description</w:t>
      </w:r>
      <w:bookmarkEnd w:id="4"/>
    </w:p>
    <w:p w14:paraId="3DE46650" w14:textId="77777777" w:rsidR="0015167D" w:rsidRPr="00AD7F24" w:rsidRDefault="0015167D" w:rsidP="0015167D">
      <w:pPr>
        <w:pStyle w:val="Retraitcorpsdetexte"/>
        <w:rPr>
          <w:sz w:val="24"/>
          <w:szCs w:val="24"/>
        </w:rPr>
      </w:pPr>
    </w:p>
    <w:p w14:paraId="7E35F130" w14:textId="4FF7AED9" w:rsidR="0015167D" w:rsidRPr="00AD7F24" w:rsidRDefault="00AD7F24" w:rsidP="0015167D">
      <w:pPr>
        <w:pStyle w:val="Informations"/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 xml:space="preserve">Le but de ce projet est de concevoir une API </w:t>
      </w:r>
      <w:proofErr w:type="spellStart"/>
      <w:r w:rsidRPr="00AD7F24">
        <w:rPr>
          <w:color w:val="auto"/>
          <w:sz w:val="24"/>
          <w:szCs w:val="24"/>
        </w:rPr>
        <w:t>Rest</w:t>
      </w:r>
      <w:proofErr w:type="spellEnd"/>
      <w:r w:rsidRPr="00AD7F24">
        <w:rPr>
          <w:color w:val="auto"/>
          <w:sz w:val="24"/>
          <w:szCs w:val="24"/>
        </w:rPr>
        <w:t xml:space="preserve"> qui contiendra les données que nous avions besoin pour notre application Passion Lecture durant le projet 294.</w:t>
      </w:r>
    </w:p>
    <w:p w14:paraId="7672AE61" w14:textId="77777777" w:rsidR="0015167D" w:rsidRPr="00AD7F24" w:rsidRDefault="0015167D" w:rsidP="0015167D">
      <w:pPr>
        <w:pStyle w:val="Retraitcorpsdetexte"/>
      </w:pPr>
    </w:p>
    <w:p w14:paraId="2898A777" w14:textId="77777777" w:rsidR="00753A51" w:rsidRPr="00AD7F24" w:rsidRDefault="00902523" w:rsidP="008E53F9">
      <w:pPr>
        <w:pStyle w:val="Titre2"/>
      </w:pPr>
      <w:bookmarkStart w:id="5" w:name="_Toc228281692"/>
      <w:r w:rsidRPr="00AD7F24">
        <w:t>Matériel et logiciels à disposition</w:t>
      </w:r>
      <w:bookmarkEnd w:id="5"/>
    </w:p>
    <w:p w14:paraId="035D4D30" w14:textId="77777777" w:rsidR="0015167D" w:rsidRPr="00AD7F24" w:rsidRDefault="0015167D" w:rsidP="0015167D">
      <w:pPr>
        <w:pStyle w:val="Retraitcorpsdetexte"/>
      </w:pPr>
    </w:p>
    <w:p w14:paraId="2D66CC75" w14:textId="680F256C" w:rsidR="0015167D" w:rsidRPr="00AD7F24" w:rsidRDefault="00AD7F24" w:rsidP="00AD7F24">
      <w:pPr>
        <w:pStyle w:val="Informations"/>
        <w:numPr>
          <w:ilvl w:val="0"/>
          <w:numId w:val="49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Microsoft Windows 10</w:t>
      </w:r>
    </w:p>
    <w:p w14:paraId="41B995FB" w14:textId="40E1D412" w:rsidR="00AD7F24" w:rsidRPr="00AD7F24" w:rsidRDefault="00AD7F24" w:rsidP="00AD7F24">
      <w:pPr>
        <w:pStyle w:val="Informations"/>
        <w:numPr>
          <w:ilvl w:val="0"/>
          <w:numId w:val="49"/>
        </w:numPr>
        <w:rPr>
          <w:color w:val="auto"/>
          <w:sz w:val="24"/>
          <w:szCs w:val="24"/>
        </w:rPr>
      </w:pPr>
      <w:proofErr w:type="spellStart"/>
      <w:r w:rsidRPr="00AD7F24">
        <w:rPr>
          <w:color w:val="auto"/>
          <w:sz w:val="24"/>
          <w:szCs w:val="24"/>
        </w:rPr>
        <w:t>VsCode</w:t>
      </w:r>
      <w:proofErr w:type="spellEnd"/>
    </w:p>
    <w:p w14:paraId="148DB439" w14:textId="2FD62B6C" w:rsidR="00AD7F24" w:rsidRPr="00AD7F24" w:rsidRDefault="00AD7F24" w:rsidP="00AD7F24">
      <w:pPr>
        <w:pStyle w:val="Informations"/>
        <w:numPr>
          <w:ilvl w:val="0"/>
          <w:numId w:val="49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Serveur local</w:t>
      </w:r>
    </w:p>
    <w:p w14:paraId="051AFB1D" w14:textId="0DB34238" w:rsidR="00AD7F24" w:rsidRPr="00AD7F24" w:rsidRDefault="00AD7F24" w:rsidP="00AD7F24">
      <w:pPr>
        <w:pStyle w:val="Informations"/>
        <w:numPr>
          <w:ilvl w:val="0"/>
          <w:numId w:val="49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Navigateur Web</w:t>
      </w:r>
    </w:p>
    <w:p w14:paraId="6AE674E4" w14:textId="0D8F542E" w:rsidR="00AD7F24" w:rsidRPr="00AD7F24" w:rsidRDefault="00AD7F24" w:rsidP="00AD7F24">
      <w:pPr>
        <w:pStyle w:val="Informations"/>
        <w:numPr>
          <w:ilvl w:val="0"/>
          <w:numId w:val="49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Accès à internet</w:t>
      </w:r>
    </w:p>
    <w:p w14:paraId="5BBE69D0" w14:textId="77777777" w:rsidR="00F664DF" w:rsidRPr="00AD7F24" w:rsidRDefault="00F664DF" w:rsidP="00F664DF">
      <w:pPr>
        <w:pStyle w:val="Retraitcorpsdetexte"/>
      </w:pPr>
    </w:p>
    <w:p w14:paraId="32EE2B14" w14:textId="77777777" w:rsidR="00753A51" w:rsidRPr="00AD7F24" w:rsidRDefault="00753A51" w:rsidP="008E53F9">
      <w:pPr>
        <w:pStyle w:val="Titre2"/>
      </w:pPr>
      <w:bookmarkStart w:id="6" w:name="_Toc228281693"/>
      <w:r w:rsidRPr="00AD7F24">
        <w:t>P</w:t>
      </w:r>
      <w:r w:rsidR="00902523" w:rsidRPr="00AD7F24">
        <w:t>rérequis</w:t>
      </w:r>
      <w:bookmarkEnd w:id="6"/>
    </w:p>
    <w:p w14:paraId="75F761EC" w14:textId="77777777" w:rsidR="0015167D" w:rsidRPr="00AD7F24" w:rsidRDefault="0015167D" w:rsidP="0015167D">
      <w:pPr>
        <w:pStyle w:val="Retraitcorpsdetexte"/>
        <w:rPr>
          <w:sz w:val="24"/>
          <w:szCs w:val="24"/>
        </w:rPr>
      </w:pPr>
    </w:p>
    <w:p w14:paraId="695276E0" w14:textId="07C87891" w:rsidR="00AD7F24" w:rsidRPr="00AD7F24" w:rsidRDefault="00AD7F24" w:rsidP="00AD7F24">
      <w:pPr>
        <w:pStyle w:val="Informations"/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Voici les prérequis pour ce projet :</w:t>
      </w:r>
    </w:p>
    <w:p w14:paraId="398D64D4" w14:textId="549843C5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106</w:t>
      </w:r>
    </w:p>
    <w:p w14:paraId="14A190D6" w14:textId="0BAD0723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162</w:t>
      </w:r>
    </w:p>
    <w:p w14:paraId="3C739382" w14:textId="26263DA8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164</w:t>
      </w:r>
    </w:p>
    <w:p w14:paraId="4E6D15A2" w14:textId="610DA8E0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231</w:t>
      </w:r>
    </w:p>
    <w:p w14:paraId="03354CE2" w14:textId="0C59D5C4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293</w:t>
      </w:r>
    </w:p>
    <w:p w14:paraId="29F873F6" w14:textId="7E8D96DA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319</w:t>
      </w:r>
    </w:p>
    <w:p w14:paraId="0DF8C2AB" w14:textId="60DE6CC1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320</w:t>
      </w:r>
    </w:p>
    <w:p w14:paraId="09982A2A" w14:textId="422BF204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322</w:t>
      </w:r>
    </w:p>
    <w:p w14:paraId="63E9E463" w14:textId="7DB9A130" w:rsidR="00AD7F24" w:rsidRPr="00AD7F24" w:rsidRDefault="00AD7F24" w:rsidP="00AD7F24">
      <w:pPr>
        <w:pStyle w:val="Informations"/>
        <w:numPr>
          <w:ilvl w:val="0"/>
          <w:numId w:val="53"/>
        </w:numPr>
        <w:rPr>
          <w:color w:val="auto"/>
          <w:sz w:val="24"/>
          <w:szCs w:val="24"/>
        </w:rPr>
      </w:pPr>
      <w:r w:rsidRPr="00AD7F24">
        <w:rPr>
          <w:color w:val="auto"/>
          <w:sz w:val="24"/>
          <w:szCs w:val="24"/>
        </w:rPr>
        <w:t>Module 426</w:t>
      </w:r>
    </w:p>
    <w:p w14:paraId="4A885996" w14:textId="77777777" w:rsidR="0015167D" w:rsidRPr="00AD7F24" w:rsidRDefault="0015167D" w:rsidP="0015167D">
      <w:pPr>
        <w:pStyle w:val="Retraitcorpsdetexte"/>
      </w:pPr>
    </w:p>
    <w:p w14:paraId="6BE1AFD9" w14:textId="77777777" w:rsidR="00753A51" w:rsidRPr="00AD7F24" w:rsidRDefault="00902523" w:rsidP="008E53F9">
      <w:pPr>
        <w:pStyle w:val="Titre2"/>
      </w:pPr>
      <w:bookmarkStart w:id="7" w:name="_Toc228281694"/>
      <w:r w:rsidRPr="00AD7F24">
        <w:t>Cahier des charges</w:t>
      </w:r>
      <w:bookmarkEnd w:id="7"/>
    </w:p>
    <w:p w14:paraId="2924FCA6" w14:textId="77777777" w:rsidR="00AD7F24" w:rsidRPr="00AD7F24" w:rsidRDefault="00AD7F24" w:rsidP="00AD7F24">
      <w:pPr>
        <w:pStyle w:val="Titre3"/>
        <w:rPr>
          <w:rStyle w:val="Titre2Car"/>
          <w:rFonts w:ascii="Century Gothic" w:hAnsi="Century Gothic"/>
          <w:b w:val="0"/>
          <w:sz w:val="24"/>
          <w:szCs w:val="24"/>
        </w:rPr>
      </w:pPr>
      <w:bookmarkStart w:id="8" w:name="_Toc228281695"/>
      <w:r w:rsidRPr="00AD7F24">
        <w:rPr>
          <w:rStyle w:val="Titre2Car"/>
          <w:rFonts w:ascii="Century Gothic" w:hAnsi="Century Gothic"/>
          <w:b w:val="0"/>
          <w:sz w:val="24"/>
          <w:szCs w:val="24"/>
        </w:rPr>
        <w:t>Objectif et portée du projet (objectifs SMART)</w:t>
      </w:r>
      <w:bookmarkEnd w:id="8"/>
    </w:p>
    <w:p w14:paraId="0AFD33B7" w14:textId="77777777" w:rsidR="00AD7F24" w:rsidRPr="00DC441B" w:rsidRDefault="00AD7F24" w:rsidP="00AD7F24">
      <w:pPr>
        <w:pStyle w:val="Corpsdetexte"/>
        <w:ind w:left="993"/>
        <w:rPr>
          <w:rFonts w:ascii="Century Gothic" w:hAnsi="Century Gothic" w:cs="Arial"/>
          <w:noProof/>
        </w:rPr>
      </w:pPr>
      <w:r w:rsidRPr="00DC441B">
        <w:rPr>
          <w:rFonts w:ascii="Century Gothic" w:hAnsi="Century Gothic" w:cs="Arial"/>
          <w:noProof/>
        </w:rPr>
        <w:t xml:space="preserve">Ce projet vise à mettre en œuvre les connaissances apprises dans le module </w:t>
      </w:r>
      <w:r>
        <w:rPr>
          <w:rFonts w:ascii="Century Gothic" w:hAnsi="Century Gothic" w:cs="Arial"/>
          <w:noProof/>
        </w:rPr>
        <w:t>295</w:t>
      </w:r>
      <w:r w:rsidRPr="00DC441B">
        <w:rPr>
          <w:rFonts w:ascii="Century Gothic" w:hAnsi="Century Gothic" w:cs="Arial"/>
          <w:noProof/>
        </w:rPr>
        <w:t>.</w:t>
      </w:r>
    </w:p>
    <w:p w14:paraId="2EB5AAEE" w14:textId="77777777" w:rsidR="00AD7F24" w:rsidRDefault="00AD7F24" w:rsidP="00AD7F24">
      <w:pPr>
        <w:pStyle w:val="Corpsdetexte"/>
        <w:ind w:left="993"/>
        <w:rPr>
          <w:rFonts w:ascii="Century Gothic" w:hAnsi="Century Gothic" w:cs="Arial"/>
          <w:noProof/>
        </w:rPr>
      </w:pPr>
      <w:r>
        <w:rPr>
          <w:rFonts w:ascii="Century Gothic" w:hAnsi="Century Gothic" w:cs="Arial"/>
          <w:noProof/>
        </w:rPr>
        <w:t>Au final, l’application</w:t>
      </w:r>
      <w:r w:rsidRPr="002E60CF">
        <w:rPr>
          <w:rFonts w:ascii="Century Gothic" w:hAnsi="Century Gothic" w:cs="Arial"/>
          <w:noProof/>
        </w:rPr>
        <w:t xml:space="preserve"> réalisé</w:t>
      </w:r>
      <w:r>
        <w:rPr>
          <w:rFonts w:ascii="Century Gothic" w:hAnsi="Century Gothic" w:cs="Arial"/>
          <w:noProof/>
        </w:rPr>
        <w:t>e</w:t>
      </w:r>
      <w:r w:rsidRPr="002E60CF">
        <w:rPr>
          <w:rFonts w:ascii="Century Gothic" w:hAnsi="Century Gothic" w:cs="Arial"/>
          <w:noProof/>
        </w:rPr>
        <w:t xml:space="preserve"> devra être exploitable et livrable</w:t>
      </w:r>
      <w:r>
        <w:rPr>
          <w:rFonts w:ascii="Century Gothic" w:hAnsi="Century Gothic" w:cs="Arial"/>
          <w:noProof/>
        </w:rPr>
        <w:t xml:space="preserve">. </w:t>
      </w:r>
    </w:p>
    <w:p w14:paraId="4D167071" w14:textId="423AE0B1" w:rsidR="00AD7F24" w:rsidRPr="006B6D8F" w:rsidRDefault="007E15B7" w:rsidP="00AD7F24">
      <w:pPr>
        <w:pStyle w:val="Corpsdetexte"/>
        <w:ind w:left="993"/>
      </w:pPr>
      <w:r>
        <w:rPr>
          <w:rFonts w:ascii="Century Gothic" w:hAnsi="Century Gothic" w:cs="Arial"/>
          <w:noProof/>
        </w:rPr>
        <w:t>Apporter des</w:t>
      </w:r>
      <w:r w:rsidR="00AD7F24">
        <w:rPr>
          <w:rFonts w:ascii="Century Gothic" w:hAnsi="Century Gothic" w:cs="Arial"/>
          <w:noProof/>
        </w:rPr>
        <w:t xml:space="preserve"> changements et améliorations à votre frontend vue.js réalisé lors du projet précédent.</w:t>
      </w:r>
    </w:p>
    <w:p w14:paraId="70E48121" w14:textId="77777777" w:rsidR="00AD7F24" w:rsidRPr="00AD7F24" w:rsidRDefault="00AD7F24" w:rsidP="00AD7F24">
      <w:pPr>
        <w:pStyle w:val="Titre3"/>
        <w:rPr>
          <w:rStyle w:val="Titre2Car"/>
          <w:rFonts w:ascii="Century Gothic" w:hAnsi="Century Gothic"/>
          <w:b w:val="0"/>
          <w:sz w:val="24"/>
          <w:szCs w:val="24"/>
        </w:rPr>
      </w:pPr>
      <w:bookmarkStart w:id="9" w:name="_Toc228281696"/>
      <w:r w:rsidRPr="00AD7F24">
        <w:rPr>
          <w:rStyle w:val="Titre2Car"/>
          <w:rFonts w:ascii="Century Gothic" w:hAnsi="Century Gothic"/>
          <w:b w:val="0"/>
          <w:sz w:val="24"/>
          <w:szCs w:val="24"/>
        </w:rPr>
        <w:lastRenderedPageBreak/>
        <w:t>Ecoconception Web</w:t>
      </w:r>
      <w:bookmarkEnd w:id="9"/>
      <w:r w:rsidRPr="00AD7F24">
        <w:rPr>
          <w:rStyle w:val="Titre2Car"/>
          <w:rFonts w:ascii="Century Gothic" w:hAnsi="Century Gothic"/>
          <w:b w:val="0"/>
          <w:sz w:val="24"/>
          <w:szCs w:val="24"/>
        </w:rPr>
        <w:t xml:space="preserve"> </w:t>
      </w:r>
    </w:p>
    <w:tbl>
      <w:tblPr>
        <w:tblW w:w="4500" w:type="pct"/>
        <w:jc w:val="right"/>
        <w:tblLook w:val="01E0" w:firstRow="1" w:lastRow="1" w:firstColumn="1" w:lastColumn="1" w:noHBand="0" w:noVBand="0"/>
      </w:tblPr>
      <w:tblGrid>
        <w:gridCol w:w="8163"/>
      </w:tblGrid>
      <w:tr w:rsidR="00AD7F24" w:rsidRPr="009A3C7B" w14:paraId="2ED54BDD" w14:textId="77777777" w:rsidTr="00E26A55">
        <w:trPr>
          <w:jc w:val="right"/>
        </w:trPr>
        <w:tc>
          <w:tcPr>
            <w:tcW w:w="5000" w:type="pct"/>
          </w:tcPr>
          <w:p w14:paraId="093AC647" w14:textId="50668F4D" w:rsidR="00AD7F24" w:rsidRPr="009A3C7B" w:rsidRDefault="007E15B7" w:rsidP="00E26A55">
            <w:pPr>
              <w:pStyle w:val="Corpsdetext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L’application doit comprendre au moins un point d’écoconception web. Il devra être présenté dans ce rapport.</w:t>
            </w:r>
          </w:p>
        </w:tc>
      </w:tr>
    </w:tbl>
    <w:p w14:paraId="47CC2E5B" w14:textId="77777777" w:rsidR="00AD7F24" w:rsidRPr="00AD7F24" w:rsidRDefault="00AD7F24" w:rsidP="00AD7F24">
      <w:pPr>
        <w:pStyle w:val="Titre3"/>
        <w:rPr>
          <w:rStyle w:val="Titre2Car"/>
          <w:rFonts w:ascii="Century Gothic" w:hAnsi="Century Gothic"/>
          <w:b w:val="0"/>
          <w:sz w:val="24"/>
          <w:szCs w:val="24"/>
        </w:rPr>
      </w:pPr>
      <w:bookmarkStart w:id="10" w:name="_Toc228281697"/>
      <w:r w:rsidRPr="00AD7F24">
        <w:rPr>
          <w:rStyle w:val="Titre2Car"/>
          <w:rFonts w:ascii="Century Gothic" w:hAnsi="Century Gothic"/>
          <w:b w:val="0"/>
          <w:sz w:val="24"/>
          <w:szCs w:val="24"/>
        </w:rPr>
        <w:t>Fonctionnalités requises (techniques)</w:t>
      </w:r>
      <w:bookmarkEnd w:id="10"/>
    </w:p>
    <w:p w14:paraId="7F1B476D" w14:textId="77777777" w:rsidR="00AD7F24" w:rsidRDefault="00AD7F24" w:rsidP="00AD7F24">
      <w:pPr>
        <w:pStyle w:val="Corpsdetexte"/>
      </w:pPr>
    </w:p>
    <w:p w14:paraId="54900FCA" w14:textId="77777777" w:rsidR="00AD7F24" w:rsidRDefault="00AD7F24" w:rsidP="00AD7F24">
      <w:pPr>
        <w:pStyle w:val="Corpsdetexte"/>
        <w:ind w:left="851"/>
        <w:rPr>
          <w:rFonts w:ascii="Century Gothic" w:hAnsi="Century Gothic"/>
        </w:rPr>
      </w:pPr>
      <w:r>
        <w:rPr>
          <w:rFonts w:ascii="Century Gothic" w:hAnsi="Century Gothic"/>
        </w:rPr>
        <w:t>L’application backend consiste à la mise en place d’une API REST permettant à un consommateur de développer le frontend de l’application.</w:t>
      </w:r>
    </w:p>
    <w:p w14:paraId="35BAA781" w14:textId="77777777" w:rsidR="00AD7F24" w:rsidRDefault="00AD7F24" w:rsidP="00AD7F24">
      <w:pPr>
        <w:pStyle w:val="Corpsdetexte"/>
        <w:ind w:left="851"/>
        <w:rPr>
          <w:rFonts w:ascii="Century Gothic" w:hAnsi="Century Gothic"/>
        </w:rPr>
      </w:pPr>
      <w:r>
        <w:rPr>
          <w:rFonts w:ascii="Century Gothic" w:hAnsi="Century Gothic"/>
        </w:rPr>
        <w:t>Cette API REST doit être la plus complète possible avec toutes les notions vues en cours, à savoir :</w:t>
      </w:r>
    </w:p>
    <w:p w14:paraId="54B8C1A6" w14:textId="77777777" w:rsidR="00AD7F24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 w:rsidRPr="005533FD">
        <w:rPr>
          <w:rFonts w:ascii="Century Gothic" w:hAnsi="Century Gothic"/>
        </w:rPr>
        <w:t xml:space="preserve">Un ensemble de routes permettant la gestion des livres, des catégories, des utilisateurs, </w:t>
      </w:r>
      <w:proofErr w:type="spellStart"/>
      <w:r w:rsidRPr="005533FD">
        <w:rPr>
          <w:rFonts w:ascii="Century Gothic" w:hAnsi="Century Gothic"/>
        </w:rPr>
        <w:t>etc</w:t>
      </w:r>
      <w:proofErr w:type="spellEnd"/>
    </w:p>
    <w:p w14:paraId="4EE9E993" w14:textId="77777777" w:rsidR="00AD7F24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 w:rsidRPr="0039495C">
        <w:rPr>
          <w:rFonts w:ascii="Century Gothic" w:hAnsi="Century Gothic"/>
        </w:rPr>
        <w:t>Une validation de toutes les données fournies par le consommateur de l’API</w:t>
      </w:r>
    </w:p>
    <w:p w14:paraId="7EB2984C" w14:textId="77777777" w:rsidR="00AD7F24" w:rsidRPr="0039495C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 w:rsidRPr="0039495C">
        <w:rPr>
          <w:rFonts w:ascii="Century Gothic" w:hAnsi="Century Gothic"/>
        </w:rPr>
        <w:t>U</w:t>
      </w:r>
      <w:r>
        <w:rPr>
          <w:rFonts w:ascii="Century Gothic" w:hAnsi="Century Gothic"/>
        </w:rPr>
        <w:t>ne gestion des statuts http (2xx</w:t>
      </w:r>
      <w:r w:rsidRPr="0039495C">
        <w:rPr>
          <w:rFonts w:ascii="Century Gothic" w:hAnsi="Century Gothic"/>
        </w:rPr>
        <w:t>, 3xx, 4xx, 5xx) et des erreurs</w:t>
      </w:r>
    </w:p>
    <w:p w14:paraId="24898B08" w14:textId="77777777" w:rsidR="00AD7F24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 w:rsidRPr="00AF226D">
        <w:rPr>
          <w:rFonts w:ascii="Century Gothic" w:hAnsi="Century Gothic"/>
        </w:rPr>
        <w:t xml:space="preserve">Une </w:t>
      </w:r>
      <w:r>
        <w:rPr>
          <w:rFonts w:ascii="Century Gothic" w:hAnsi="Century Gothic"/>
        </w:rPr>
        <w:t xml:space="preserve">recherche sur les livres, catégories,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 </w:t>
      </w:r>
    </w:p>
    <w:p w14:paraId="4BA76947" w14:textId="77777777" w:rsidR="00AD7F24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>
        <w:rPr>
          <w:rFonts w:ascii="Century Gothic" w:hAnsi="Century Gothic"/>
        </w:rPr>
        <w:t>Un système d’authentification basé sur les jetons OAT</w:t>
      </w:r>
    </w:p>
    <w:p w14:paraId="707EAB8C" w14:textId="77777777" w:rsidR="00AD7F24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>
        <w:rPr>
          <w:rFonts w:ascii="Century Gothic" w:hAnsi="Century Gothic"/>
        </w:rPr>
        <w:t xml:space="preserve">Une documentation </w:t>
      </w:r>
      <w:proofErr w:type="spellStart"/>
      <w:r>
        <w:rPr>
          <w:rFonts w:ascii="Century Gothic" w:hAnsi="Century Gothic"/>
        </w:rPr>
        <w:t>Swagger</w:t>
      </w:r>
      <w:proofErr w:type="spellEnd"/>
      <w:r>
        <w:rPr>
          <w:rFonts w:ascii="Century Gothic" w:hAnsi="Century Gothic"/>
        </w:rPr>
        <w:t xml:space="preserve"> la plus complète possible</w:t>
      </w:r>
    </w:p>
    <w:p w14:paraId="46880322" w14:textId="77777777" w:rsidR="00AD7F24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>
        <w:rPr>
          <w:rFonts w:ascii="Century Gothic" w:hAnsi="Century Gothic"/>
        </w:rPr>
        <w:t>Des tests de votre API avec Bruno</w:t>
      </w:r>
    </w:p>
    <w:p w14:paraId="6AED1121" w14:textId="77777777" w:rsidR="00AD7F24" w:rsidRPr="0045452B" w:rsidRDefault="00AD7F24" w:rsidP="00AD7F24">
      <w:pPr>
        <w:pStyle w:val="Corpsdetexte"/>
        <w:numPr>
          <w:ilvl w:val="0"/>
          <w:numId w:val="54"/>
        </w:numPr>
        <w:tabs>
          <w:tab w:val="clear" w:pos="4395"/>
        </w:tabs>
        <w:ind w:left="851" w:firstLine="0"/>
        <w:rPr>
          <w:rFonts w:ascii="Century Gothic" w:hAnsi="Century Gothic"/>
        </w:rPr>
      </w:pPr>
      <w:r w:rsidRPr="0045452B">
        <w:rPr>
          <w:rFonts w:ascii="Century Gothic" w:hAnsi="Century Gothic"/>
        </w:rPr>
        <w:t>Mise en place et gestion des règles CORS (Cross-Origin Resource Sharing)</w:t>
      </w:r>
    </w:p>
    <w:p w14:paraId="7696A73A" w14:textId="77777777" w:rsidR="0015167D" w:rsidRPr="00AD7F24" w:rsidRDefault="0015167D" w:rsidP="00F664DF">
      <w:pPr>
        <w:pStyle w:val="Retraitcorpsdetexte3"/>
      </w:pPr>
    </w:p>
    <w:p w14:paraId="0C9A45DF" w14:textId="77777777" w:rsidR="00753A51" w:rsidRPr="00AD7F24" w:rsidRDefault="00542CE3" w:rsidP="006E2CE8">
      <w:pPr>
        <w:pStyle w:val="Titre3"/>
      </w:pPr>
      <w:bookmarkStart w:id="11" w:name="_Toc228281698"/>
      <w:r w:rsidRPr="00AD7F24">
        <w:t>Fonctionnalités requises (du point de vue de l’utilisateur)</w:t>
      </w:r>
      <w:bookmarkEnd w:id="11"/>
    </w:p>
    <w:p w14:paraId="157741C6" w14:textId="77777777" w:rsidR="00F664DF" w:rsidRPr="00AD7F24" w:rsidRDefault="00F664DF" w:rsidP="00F664DF">
      <w:pPr>
        <w:pStyle w:val="Retraitcorpsdetexte3"/>
      </w:pPr>
    </w:p>
    <w:p w14:paraId="1560BAF3" w14:textId="77777777" w:rsidR="007E15B7" w:rsidRPr="00AA30AD" w:rsidRDefault="007E15B7" w:rsidP="007E15B7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Le frontend de l’application devra avoir :</w:t>
      </w:r>
    </w:p>
    <w:p w14:paraId="3AF0A7F6" w14:textId="77777777" w:rsidR="007E15B7" w:rsidRPr="00AF226D" w:rsidRDefault="007E15B7" w:rsidP="007E15B7">
      <w:pPr>
        <w:pStyle w:val="Corpsdetexte"/>
        <w:numPr>
          <w:ilvl w:val="0"/>
          <w:numId w:val="54"/>
        </w:numPr>
        <w:tabs>
          <w:tab w:val="clear" w:pos="4395"/>
        </w:tabs>
        <w:rPr>
          <w:rFonts w:ascii="Century Gothic" w:hAnsi="Century Gothic"/>
        </w:rPr>
      </w:pPr>
      <w:r w:rsidRPr="00AF226D">
        <w:rPr>
          <w:rFonts w:ascii="Century Gothic" w:hAnsi="Century Gothic"/>
        </w:rPr>
        <w:t>Une page d’accueil comprenant une explication de l’utilité du site ainsi que les cinq derniers ouvrages ajoutés (accès tout public).</w:t>
      </w:r>
    </w:p>
    <w:p w14:paraId="3D685E3C" w14:textId="77777777" w:rsidR="007E15B7" w:rsidRPr="00317D2C" w:rsidRDefault="007E15B7" w:rsidP="007E15B7">
      <w:pPr>
        <w:pStyle w:val="Corpsdetexte"/>
        <w:numPr>
          <w:ilvl w:val="0"/>
          <w:numId w:val="54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Une page comprenant la liste des ouvrages par catégorie (accès tout public avec restrictions sur les liens).</w:t>
      </w:r>
    </w:p>
    <w:p w14:paraId="67F403C7" w14:textId="77777777" w:rsidR="007E15B7" w:rsidRDefault="007E15B7" w:rsidP="007E15B7">
      <w:pPr>
        <w:pStyle w:val="Corpsdetexte"/>
        <w:numPr>
          <w:ilvl w:val="0"/>
          <w:numId w:val="54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Une page d’ajout d’un ouvrage (accès utilisateur).</w:t>
      </w:r>
    </w:p>
    <w:p w14:paraId="1741DD49" w14:textId="77777777" w:rsidR="007E15B7" w:rsidRDefault="007E15B7" w:rsidP="007E15B7">
      <w:pPr>
        <w:pStyle w:val="Corpsdetexte"/>
        <w:numPr>
          <w:ilvl w:val="0"/>
          <w:numId w:val="54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Une page de modification d’un ouvrage (accès utilisateur pour ses ouvrages)</w:t>
      </w:r>
    </w:p>
    <w:p w14:paraId="54D2F3E3" w14:textId="77777777" w:rsidR="007E15B7" w:rsidRDefault="007E15B7" w:rsidP="007E15B7">
      <w:pPr>
        <w:pStyle w:val="Corpsdetexte"/>
        <w:numPr>
          <w:ilvl w:val="0"/>
          <w:numId w:val="54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Une page de suppression d’un ouvrage (accès utilisateur pour ses ouvrages)</w:t>
      </w:r>
    </w:p>
    <w:p w14:paraId="3BE33869" w14:textId="77777777" w:rsidR="007E15B7" w:rsidRDefault="007E15B7" w:rsidP="007E15B7">
      <w:pPr>
        <w:pStyle w:val="Corpsdetexte"/>
        <w:numPr>
          <w:ilvl w:val="0"/>
          <w:numId w:val="54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Une page (vue détail d’un livre) permettant d’ajouter une appréciation et un commentaire à un ouvrage (accès utilisateur).</w:t>
      </w:r>
    </w:p>
    <w:p w14:paraId="35F73ECE" w14:textId="77777777" w:rsidR="007E15B7" w:rsidRDefault="007E15B7" w:rsidP="007E15B7">
      <w:pPr>
        <w:pStyle w:val="Corpsdetexte"/>
        <w:numPr>
          <w:ilvl w:val="0"/>
          <w:numId w:val="54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L’utilisateur admin peut réaliser toutes les actions</w:t>
      </w:r>
    </w:p>
    <w:p w14:paraId="36B96587" w14:textId="77777777" w:rsidR="007E15B7" w:rsidRDefault="007E15B7" w:rsidP="007E15B7">
      <w:pPr>
        <w:pStyle w:val="Corpsdetexte"/>
        <w:tabs>
          <w:tab w:val="clear" w:pos="4395"/>
        </w:tabs>
        <w:ind w:left="1154"/>
        <w:rPr>
          <w:rFonts w:ascii="Century Gothic" w:hAnsi="Century Gothic"/>
        </w:rPr>
      </w:pPr>
    </w:p>
    <w:p w14:paraId="28D80C58" w14:textId="77BDC62D" w:rsidR="0015167D" w:rsidRDefault="007E15B7" w:rsidP="007E15B7">
      <w:pPr>
        <w:pStyle w:val="Corpsdetexte"/>
        <w:tabs>
          <w:tab w:val="clear" w:pos="4395"/>
        </w:tabs>
        <w:ind w:left="1154"/>
        <w:rPr>
          <w:rFonts w:ascii="Century Gothic" w:hAnsi="Century Gothic"/>
        </w:rPr>
      </w:pPr>
      <w:r>
        <w:rPr>
          <w:rFonts w:ascii="Century Gothic" w:hAnsi="Century Gothic"/>
        </w:rPr>
        <w:t>L</w:t>
      </w:r>
      <w:r w:rsidRPr="007E15B7">
        <w:rPr>
          <w:rFonts w:ascii="Century Gothic" w:hAnsi="Century Gothic"/>
        </w:rPr>
        <w:t>e pied-de page du site doit faire mention de la personne qui a créé l’application ainsi que le moyen de la contacter.</w:t>
      </w:r>
    </w:p>
    <w:p w14:paraId="1012EEE0" w14:textId="77777777" w:rsidR="007E15B7" w:rsidRPr="007E15B7" w:rsidRDefault="007E15B7" w:rsidP="007E15B7">
      <w:pPr>
        <w:pStyle w:val="Corpsdetexte"/>
        <w:tabs>
          <w:tab w:val="clear" w:pos="4395"/>
        </w:tabs>
        <w:ind w:left="1154"/>
        <w:rPr>
          <w:rFonts w:ascii="Century Gothic" w:hAnsi="Century Gothic"/>
        </w:rPr>
      </w:pPr>
    </w:p>
    <w:p w14:paraId="035E4285" w14:textId="5045D307" w:rsidR="00753A51" w:rsidRPr="00AD7F24" w:rsidRDefault="007E15B7" w:rsidP="00EE55F0">
      <w:pPr>
        <w:pStyle w:val="Titre3"/>
      </w:pPr>
      <w:bookmarkStart w:id="12" w:name="_Toc228281699"/>
      <w:r>
        <w:t>Détails des vues</w:t>
      </w:r>
      <w:bookmarkEnd w:id="12"/>
    </w:p>
    <w:p w14:paraId="522AA4C8" w14:textId="77777777" w:rsidR="00F664DF" w:rsidRPr="00AD7F24" w:rsidRDefault="00F664DF" w:rsidP="00F664DF">
      <w:pPr>
        <w:pStyle w:val="Retraitcorpsdetexte3"/>
      </w:pPr>
    </w:p>
    <w:p w14:paraId="64695A30" w14:textId="77777777" w:rsidR="007E15B7" w:rsidRDefault="007E15B7" w:rsidP="007E15B7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Ce site web permet de visualiser la liste des ouvrages stockés dans une base de données, de pouvoir en ajouter, modifier et en supprimer.</w:t>
      </w:r>
    </w:p>
    <w:p w14:paraId="38B5C991" w14:textId="77777777" w:rsidR="007E15B7" w:rsidRDefault="007E15B7" w:rsidP="007E15B7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Un ouvrage est représenté par diverses informations, notamment : </w:t>
      </w:r>
    </w:p>
    <w:p w14:paraId="31028942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 titre</w:t>
      </w:r>
    </w:p>
    <w:p w14:paraId="49586AB0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Une catégorie (bande dessinée, manga, roman, livre etc.)</w:t>
      </w:r>
    </w:p>
    <w:p w14:paraId="6001C73D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 nombre de pages</w:t>
      </w:r>
    </w:p>
    <w:p w14:paraId="3F455F2E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Un extrait (lien relatif vers un fichier </w:t>
      </w:r>
      <w:proofErr w:type="spellStart"/>
      <w:r>
        <w:rPr>
          <w:rFonts w:ascii="Century Gothic" w:hAnsi="Century Gothic"/>
        </w:rPr>
        <w:t>pdf</w:t>
      </w:r>
      <w:proofErr w:type="spellEnd"/>
      <w:r>
        <w:rPr>
          <w:rFonts w:ascii="Century Gothic" w:hAnsi="Century Gothic"/>
        </w:rPr>
        <w:t xml:space="preserve"> d’une page de l’ouvrage)</w:t>
      </w:r>
    </w:p>
    <w:p w14:paraId="63613064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Un résumé de l’ouvrage</w:t>
      </w:r>
    </w:p>
    <w:p w14:paraId="228A4D83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Les nom et prénom de l’écrivain qui est l’auteur de l’ouvrage</w:t>
      </w:r>
    </w:p>
    <w:p w14:paraId="2ECC649F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Le nom de l’éditeur</w:t>
      </w:r>
    </w:p>
    <w:p w14:paraId="723CECEB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L’année d’édition</w:t>
      </w:r>
    </w:p>
    <w:p w14:paraId="2659E650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La moyenne des appréciations des utilisateurs</w:t>
      </w:r>
    </w:p>
    <w:p w14:paraId="61E5571D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Les commentaires </w:t>
      </w:r>
    </w:p>
    <w:p w14:paraId="364BDB63" w14:textId="77777777" w:rsidR="007E15B7" w:rsidRDefault="007E15B7" w:rsidP="007E15B7">
      <w:pPr>
        <w:pStyle w:val="Corpsdetexte"/>
        <w:numPr>
          <w:ilvl w:val="0"/>
          <w:numId w:val="55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Une image de couverture </w:t>
      </w:r>
    </w:p>
    <w:p w14:paraId="172C355E" w14:textId="77777777" w:rsidR="007E15B7" w:rsidRDefault="007E15B7" w:rsidP="007E15B7">
      <w:pPr>
        <w:pStyle w:val="Corpsdetexte"/>
        <w:ind w:left="720"/>
        <w:rPr>
          <w:rFonts w:ascii="Century Gothic" w:hAnsi="Century Gothic"/>
        </w:rPr>
      </w:pPr>
    </w:p>
    <w:p w14:paraId="160806CE" w14:textId="77777777" w:rsidR="007E15B7" w:rsidRDefault="007E15B7" w:rsidP="007E15B7">
      <w:pPr>
        <w:pStyle w:val="Corpsdetexte"/>
        <w:rPr>
          <w:rFonts w:ascii="Century Gothic" w:hAnsi="Century Gothic"/>
        </w:rPr>
      </w:pPr>
      <w:r w:rsidRPr="00AA006F">
        <w:rPr>
          <w:rFonts w:ascii="Century Gothic" w:hAnsi="Century Gothic"/>
        </w:rPr>
        <w:t>Un utilisateur est défini par un pseudo, une date d'entrée dans le site, du nombre d</w:t>
      </w:r>
      <w:r>
        <w:rPr>
          <w:rFonts w:ascii="Century Gothic" w:hAnsi="Century Gothic"/>
        </w:rPr>
        <w:t xml:space="preserve">’ouvrages </w:t>
      </w:r>
      <w:r w:rsidRPr="00AA006F">
        <w:rPr>
          <w:rFonts w:ascii="Century Gothic" w:hAnsi="Century Gothic"/>
        </w:rPr>
        <w:t>proposés et du nombre d'</w:t>
      </w:r>
      <w:r>
        <w:rPr>
          <w:rFonts w:ascii="Century Gothic" w:hAnsi="Century Gothic"/>
        </w:rPr>
        <w:t>appréciation</w:t>
      </w:r>
      <w:r w:rsidRPr="00AA006F">
        <w:rPr>
          <w:rFonts w:ascii="Century Gothic" w:hAnsi="Century Gothic"/>
        </w:rPr>
        <w:t>s</w:t>
      </w:r>
      <w:r>
        <w:rPr>
          <w:rFonts w:ascii="Century Gothic" w:hAnsi="Century Gothic"/>
        </w:rPr>
        <w:t xml:space="preserve"> et de commentaires</w:t>
      </w:r>
      <w:r w:rsidRPr="00AA006F">
        <w:rPr>
          <w:rFonts w:ascii="Century Gothic" w:hAnsi="Century Gothic"/>
        </w:rPr>
        <w:t xml:space="preserve"> faits.</w:t>
      </w:r>
    </w:p>
    <w:p w14:paraId="4CF9D464" w14:textId="77777777" w:rsidR="007E15B7" w:rsidRDefault="007E15B7" w:rsidP="007E15B7">
      <w:pPr>
        <w:pStyle w:val="Corpsdetexte"/>
        <w:rPr>
          <w:rFonts w:ascii="Century Gothic" w:hAnsi="Century Gothic"/>
        </w:rPr>
      </w:pPr>
    </w:p>
    <w:p w14:paraId="2755EC14" w14:textId="116EF19B" w:rsidR="007E15B7" w:rsidRDefault="007E15B7" w:rsidP="007E15B7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Une appréciation pour un ouvrage consiste à lui attribuer une note parmi la liste suivante : {0, 1, 2, 3, 4, et 5}</w:t>
      </w:r>
      <w:r>
        <w:rPr>
          <w:rFonts w:ascii="Century Gothic" w:hAnsi="Century Gothic"/>
        </w:rPr>
        <w:t>.</w:t>
      </w:r>
    </w:p>
    <w:p w14:paraId="2BAFCC28" w14:textId="77777777" w:rsidR="00B86709" w:rsidRDefault="00B86709" w:rsidP="007E15B7">
      <w:pPr>
        <w:pStyle w:val="Corpsdetexte"/>
        <w:rPr>
          <w:rFonts w:ascii="Century Gothic" w:hAnsi="Century Gothic"/>
        </w:rPr>
      </w:pPr>
    </w:p>
    <w:p w14:paraId="15A53615" w14:textId="77777777" w:rsidR="00B86709" w:rsidRPr="00D9794A" w:rsidRDefault="00B86709" w:rsidP="00B86709">
      <w:pPr>
        <w:pStyle w:val="Corpsdetexte"/>
        <w:rPr>
          <w:rFonts w:ascii="Century Gothic" w:hAnsi="Century Gothic"/>
          <w:b/>
        </w:rPr>
      </w:pPr>
      <w:r w:rsidRPr="00D9794A">
        <w:rPr>
          <w:rFonts w:ascii="Century Gothic" w:hAnsi="Century Gothic"/>
          <w:b/>
        </w:rPr>
        <w:t>Vue liste</w:t>
      </w:r>
    </w:p>
    <w:p w14:paraId="7E188DA8" w14:textId="77777777" w:rsidR="00B86709" w:rsidRDefault="00B86709" w:rsidP="00B86709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Sur la page de la liste des ouvrages, il doit être possible de visualiser le titre, l’auteur ainsi que le pseudo de la personne qui a posté l’ouvrage. Ceci doit être possible par catégorie.</w:t>
      </w:r>
    </w:p>
    <w:p w14:paraId="0EFF518F" w14:textId="77777777" w:rsidR="00B86709" w:rsidRDefault="00B86709" w:rsidP="00B86709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Pour chaque ouvrage, il est possible en cliquant sur le titre ou le pseudo, de voir les détails de l’ouvrage ou de la personne.</w:t>
      </w:r>
    </w:p>
    <w:p w14:paraId="73E8813C" w14:textId="77777777" w:rsidR="00B86709" w:rsidRDefault="00B86709" w:rsidP="00B86709">
      <w:pPr>
        <w:pStyle w:val="Corpsdetexte"/>
        <w:rPr>
          <w:rFonts w:ascii="Century Gothic" w:hAnsi="Century Gothic"/>
          <w:b/>
        </w:rPr>
      </w:pPr>
    </w:p>
    <w:p w14:paraId="39B2D408" w14:textId="77777777" w:rsidR="00B86709" w:rsidRPr="00D9794A" w:rsidRDefault="00B86709" w:rsidP="00B86709">
      <w:pPr>
        <w:pStyle w:val="Corpsdetexte"/>
        <w:rPr>
          <w:rFonts w:ascii="Century Gothic" w:hAnsi="Century Gothic"/>
          <w:b/>
        </w:rPr>
      </w:pPr>
      <w:r w:rsidRPr="00D9794A">
        <w:rPr>
          <w:rFonts w:ascii="Century Gothic" w:hAnsi="Century Gothic"/>
          <w:b/>
        </w:rPr>
        <w:t>Vue détail</w:t>
      </w:r>
      <w:r>
        <w:rPr>
          <w:rFonts w:ascii="Century Gothic" w:hAnsi="Century Gothic"/>
          <w:b/>
        </w:rPr>
        <w:t xml:space="preserve"> (accessible seulement pour les membres connectés ou les admin)</w:t>
      </w:r>
    </w:p>
    <w:p w14:paraId="1C7D0CDA" w14:textId="77777777" w:rsidR="00B86709" w:rsidRDefault="00B86709" w:rsidP="00B86709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Pour l’ouvrage, il est possible de voir les informations, le nombre d'appréciations ainsi que la moyenne obtenue.</w:t>
      </w:r>
    </w:p>
    <w:p w14:paraId="0462C7CA" w14:textId="77777777" w:rsidR="00B86709" w:rsidRDefault="00B86709" w:rsidP="00B86709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Pour la personne, il est possible de voir les informations, le nombre d’ouvrages proposés.</w:t>
      </w:r>
    </w:p>
    <w:p w14:paraId="0539CE1F" w14:textId="5C973386" w:rsidR="00B86709" w:rsidRPr="00CB2081" w:rsidRDefault="00B86709" w:rsidP="00B86709">
      <w:pPr>
        <w:pStyle w:val="Corpsdetexte"/>
        <w:rPr>
          <w:rFonts w:ascii="Century Gothic" w:hAnsi="Century Gothic"/>
        </w:rPr>
      </w:pPr>
      <w:r>
        <w:rPr>
          <w:rFonts w:ascii="Century Gothic" w:hAnsi="Century Gothic"/>
        </w:rPr>
        <w:t>Sur la page de la liste des ouvrages, il doit être possible de visualiser le titre, l’auteur ainsi que le pseudo de la personne qui a posté l’ouvrage. Ceci doit être possible par catégorie.</w:t>
      </w:r>
    </w:p>
    <w:p w14:paraId="32C46124" w14:textId="77777777" w:rsidR="0015167D" w:rsidRPr="00AD7F24" w:rsidRDefault="0015167D" w:rsidP="00F664DF">
      <w:pPr>
        <w:pStyle w:val="Retraitcorpsdetexte3"/>
      </w:pPr>
    </w:p>
    <w:p w14:paraId="32CF76E6" w14:textId="19F329C1" w:rsidR="00753A51" w:rsidRPr="00AD7F24" w:rsidRDefault="00856703" w:rsidP="006E2CE8">
      <w:pPr>
        <w:pStyle w:val="Titre3"/>
      </w:pPr>
      <w:bookmarkStart w:id="13" w:name="_Toc228281700"/>
      <w:r>
        <w:t>Les technologies à utiliser</w:t>
      </w:r>
      <w:bookmarkEnd w:id="13"/>
    </w:p>
    <w:p w14:paraId="5C1120B5" w14:textId="77777777" w:rsidR="00F664DF" w:rsidRPr="00AD7F24" w:rsidRDefault="00F664DF" w:rsidP="00F664DF">
      <w:pPr>
        <w:pStyle w:val="Retraitcorpsdetexte3"/>
      </w:pPr>
    </w:p>
    <w:p w14:paraId="1C5D46D7" w14:textId="77777777" w:rsidR="00856703" w:rsidRDefault="00856703" w:rsidP="00856703">
      <w:pPr>
        <w:pStyle w:val="Corpsdetexte"/>
        <w:ind w:left="993"/>
        <w:rPr>
          <w:rFonts w:ascii="Century Gothic" w:hAnsi="Century Gothic"/>
        </w:rPr>
      </w:pPr>
      <w:r>
        <w:rPr>
          <w:rFonts w:ascii="Century Gothic" w:hAnsi="Century Gothic"/>
        </w:rPr>
        <w:t xml:space="preserve">Pour réaliser ce projet, vous devez utiliser : </w:t>
      </w:r>
    </w:p>
    <w:p w14:paraId="41736ABD" w14:textId="77777777" w:rsidR="00856703" w:rsidRDefault="00856703" w:rsidP="00856703">
      <w:pPr>
        <w:pStyle w:val="Corpsdetexte"/>
        <w:numPr>
          <w:ilvl w:val="0"/>
          <w:numId w:val="56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 xml:space="preserve">Node.js et </w:t>
      </w:r>
      <w:proofErr w:type="spellStart"/>
      <w:r>
        <w:rPr>
          <w:rFonts w:ascii="Century Gothic" w:hAnsi="Century Gothic"/>
        </w:rPr>
        <w:t>npm</w:t>
      </w:r>
      <w:proofErr w:type="spellEnd"/>
    </w:p>
    <w:p w14:paraId="03D2BD30" w14:textId="77777777" w:rsidR="00856703" w:rsidRPr="00E612F7" w:rsidRDefault="00856703" w:rsidP="00856703">
      <w:pPr>
        <w:pStyle w:val="Corpsdetexte"/>
        <w:numPr>
          <w:ilvl w:val="0"/>
          <w:numId w:val="56"/>
        </w:numPr>
        <w:tabs>
          <w:tab w:val="clear" w:pos="4395"/>
        </w:tabs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AdonisJS</w:t>
      </w:r>
      <w:proofErr w:type="spellEnd"/>
    </w:p>
    <w:p w14:paraId="46B09CD3" w14:textId="77777777" w:rsidR="00856703" w:rsidRDefault="00856703" w:rsidP="00856703">
      <w:pPr>
        <w:pStyle w:val="Corpsdetexte"/>
        <w:numPr>
          <w:ilvl w:val="0"/>
          <w:numId w:val="56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MySQL</w:t>
      </w:r>
    </w:p>
    <w:p w14:paraId="007D21F3" w14:textId="77777777" w:rsidR="00856703" w:rsidRDefault="00856703" w:rsidP="00856703">
      <w:pPr>
        <w:pStyle w:val="Corpsdetexte"/>
        <w:numPr>
          <w:ilvl w:val="0"/>
          <w:numId w:val="56"/>
        </w:numPr>
        <w:tabs>
          <w:tab w:val="clear" w:pos="4395"/>
        </w:tabs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lastRenderedPageBreak/>
        <w:t>Swagger</w:t>
      </w:r>
      <w:proofErr w:type="spellEnd"/>
    </w:p>
    <w:p w14:paraId="5B8C0BD7" w14:textId="77777777" w:rsidR="00856703" w:rsidRPr="0059151D" w:rsidRDefault="00856703" w:rsidP="00856703">
      <w:pPr>
        <w:pStyle w:val="Corpsdetexte"/>
        <w:numPr>
          <w:ilvl w:val="0"/>
          <w:numId w:val="56"/>
        </w:numPr>
        <w:tabs>
          <w:tab w:val="clear" w:pos="4395"/>
        </w:tabs>
        <w:rPr>
          <w:rFonts w:ascii="Century Gothic" w:hAnsi="Century Gothic"/>
        </w:rPr>
      </w:pPr>
      <w:r>
        <w:rPr>
          <w:rFonts w:ascii="Century Gothic" w:hAnsi="Century Gothic"/>
        </w:rPr>
        <w:t>Bruno</w:t>
      </w:r>
    </w:p>
    <w:p w14:paraId="36C2419B" w14:textId="77777777" w:rsidR="0015167D" w:rsidRPr="00AD7F24" w:rsidRDefault="0015167D" w:rsidP="00F664DF">
      <w:pPr>
        <w:pStyle w:val="Retraitcorpsdetexte3"/>
      </w:pPr>
    </w:p>
    <w:p w14:paraId="7F989AD5" w14:textId="64E48F72" w:rsidR="0015167D" w:rsidRDefault="00065A67" w:rsidP="00FF12F3">
      <w:pPr>
        <w:pStyle w:val="Titre3"/>
      </w:pPr>
      <w:bookmarkStart w:id="14" w:name="_Toc228281701"/>
      <w:r>
        <w:t xml:space="preserve">Travail à réaliser par </w:t>
      </w:r>
      <w:proofErr w:type="gramStart"/>
      <w:r>
        <w:t>les apprenti</w:t>
      </w:r>
      <w:bookmarkEnd w:id="14"/>
      <w:proofErr w:type="gramEnd"/>
    </w:p>
    <w:p w14:paraId="110C7486" w14:textId="5E7A2DC0" w:rsidR="00FF12F3" w:rsidRDefault="00FF12F3" w:rsidP="00FF12F3">
      <w:pPr>
        <w:pStyle w:val="Retraitcorpsdetexte3"/>
      </w:pPr>
      <w:r>
        <w:t>Les parties suivantes doivent figurer dans le rapport du projet :</w:t>
      </w:r>
    </w:p>
    <w:p w14:paraId="1D8C2D4D" w14:textId="77777777" w:rsidR="00FF12F3" w:rsidRDefault="00FF12F3" w:rsidP="00FF12F3">
      <w:pPr>
        <w:pStyle w:val="Retraitcorpsdetexte3"/>
      </w:pPr>
    </w:p>
    <w:p w14:paraId="438EA0C2" w14:textId="28C8616F" w:rsidR="00FF12F3" w:rsidRDefault="00FF12F3" w:rsidP="00FF12F3">
      <w:pPr>
        <w:pStyle w:val="Retraitcorpsdetexte3"/>
        <w:numPr>
          <w:ilvl w:val="0"/>
          <w:numId w:val="58"/>
        </w:numPr>
        <w:rPr>
          <w:sz w:val="24"/>
          <w:szCs w:val="24"/>
        </w:rPr>
      </w:pPr>
      <w:r w:rsidRPr="00FF12F3">
        <w:rPr>
          <w:sz w:val="24"/>
          <w:szCs w:val="24"/>
        </w:rPr>
        <w:t>Introductio</w:t>
      </w:r>
      <w:r>
        <w:rPr>
          <w:sz w:val="24"/>
          <w:szCs w:val="24"/>
        </w:rPr>
        <w:t>n</w:t>
      </w:r>
    </w:p>
    <w:p w14:paraId="270E89DB" w14:textId="05799EB9" w:rsidR="00FF12F3" w:rsidRDefault="00FF12F3" w:rsidP="00FF12F3">
      <w:pPr>
        <w:pStyle w:val="Retraitcorpsdetexte3"/>
        <w:ind w:left="2534"/>
        <w:rPr>
          <w:szCs w:val="20"/>
        </w:rPr>
      </w:pPr>
      <w:r>
        <w:rPr>
          <w:szCs w:val="20"/>
        </w:rPr>
        <w:t>Comprend une brève explication du projet</w:t>
      </w:r>
    </w:p>
    <w:p w14:paraId="7023FF34" w14:textId="00620F21" w:rsidR="00FF12F3" w:rsidRDefault="00FF12F3" w:rsidP="00FF12F3">
      <w:pPr>
        <w:pStyle w:val="Retraitcorpsdetexte3"/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Analyse</w:t>
      </w:r>
    </w:p>
    <w:p w14:paraId="7186A55E" w14:textId="1155CE78" w:rsidR="00FF12F3" w:rsidRDefault="00FF12F3" w:rsidP="00FF12F3">
      <w:pPr>
        <w:pStyle w:val="Retraitcorpsdetexte3"/>
        <w:ind w:left="2534"/>
        <w:rPr>
          <w:szCs w:val="20"/>
        </w:rPr>
      </w:pPr>
      <w:r w:rsidRPr="00FF12F3">
        <w:rPr>
          <w:szCs w:val="20"/>
        </w:rPr>
        <w:t xml:space="preserve">Planification de toutes les tâches à réaliser : </w:t>
      </w:r>
      <w:r>
        <w:rPr>
          <w:szCs w:val="20"/>
        </w:rPr>
        <w:t>Utilisation d’un outil permettant au chef de projet de voir l’évolution du projet (</w:t>
      </w:r>
      <w:proofErr w:type="spellStart"/>
      <w:r>
        <w:rPr>
          <w:szCs w:val="20"/>
        </w:rPr>
        <w:t>Github</w:t>
      </w:r>
      <w:proofErr w:type="spellEnd"/>
      <w:r>
        <w:rPr>
          <w:szCs w:val="20"/>
        </w:rPr>
        <w:t xml:space="preserve"> Desktop)</w:t>
      </w:r>
    </w:p>
    <w:p w14:paraId="2C9DBE73" w14:textId="1A332257" w:rsidR="00FF12F3" w:rsidRDefault="00FF12F3" w:rsidP="00FF12F3">
      <w:pPr>
        <w:pStyle w:val="Retraitcorpsdetexte3"/>
        <w:ind w:left="2534"/>
        <w:rPr>
          <w:szCs w:val="20"/>
        </w:rPr>
      </w:pPr>
      <w:r>
        <w:rPr>
          <w:szCs w:val="20"/>
        </w:rPr>
        <w:t>Contiendra une analyse de l’API REST présentant pour chaque route :</w:t>
      </w:r>
    </w:p>
    <w:p w14:paraId="768C08BA" w14:textId="443561DB" w:rsidR="00FF12F3" w:rsidRDefault="00FF12F3" w:rsidP="00FF12F3">
      <w:pPr>
        <w:pStyle w:val="Retraitcorpsdetexte3"/>
        <w:numPr>
          <w:ilvl w:val="0"/>
          <w:numId w:val="59"/>
        </w:numPr>
        <w:rPr>
          <w:szCs w:val="20"/>
        </w:rPr>
      </w:pPr>
      <w:r>
        <w:rPr>
          <w:szCs w:val="20"/>
        </w:rPr>
        <w:t xml:space="preserve">Le verbe http, l’Url te si nécessaire, le </w:t>
      </w:r>
      <w:proofErr w:type="spellStart"/>
      <w:r>
        <w:rPr>
          <w:szCs w:val="20"/>
        </w:rPr>
        <w:t>json</w:t>
      </w:r>
      <w:proofErr w:type="spellEnd"/>
      <w:r>
        <w:rPr>
          <w:szCs w:val="20"/>
        </w:rPr>
        <w:t xml:space="preserve"> ou autre information à transmettre. Pour cette étape, nous pouvons reprendre le travail réalisé lors du frontend et peut-être l’améliorer</w:t>
      </w:r>
      <w:r w:rsidR="003A6095">
        <w:rPr>
          <w:szCs w:val="20"/>
        </w:rPr>
        <w:t>.</w:t>
      </w:r>
    </w:p>
    <w:p w14:paraId="1A0B350D" w14:textId="2DB4660B" w:rsidR="003A6095" w:rsidRDefault="003A6095" w:rsidP="003A6095">
      <w:pPr>
        <w:pStyle w:val="Retraitcorpsdetexte3"/>
        <w:ind w:left="2534"/>
        <w:rPr>
          <w:szCs w:val="20"/>
        </w:rPr>
      </w:pPr>
      <w:r>
        <w:rPr>
          <w:szCs w:val="20"/>
        </w:rPr>
        <w:t>Contiendra une analyse de la base de données à réaliser (MCD, MLD, MPD)</w:t>
      </w:r>
    </w:p>
    <w:p w14:paraId="40855034" w14:textId="708E7302" w:rsidR="003A6095" w:rsidRDefault="003A6095" w:rsidP="003A6095">
      <w:pPr>
        <w:pStyle w:val="Retraitcorpsdetexte3"/>
        <w:ind w:left="2534"/>
        <w:rPr>
          <w:szCs w:val="20"/>
        </w:rPr>
      </w:pPr>
      <w:r>
        <w:rPr>
          <w:szCs w:val="20"/>
        </w:rPr>
        <w:t>Une fois l’étape précédente réalisée, à savoir le MCD, nous pourrons définir les relations des modèles à réaliser (</w:t>
      </w:r>
      <w:proofErr w:type="spellStart"/>
      <w:r>
        <w:rPr>
          <w:szCs w:val="20"/>
        </w:rPr>
        <w:t>hasMany</w:t>
      </w:r>
      <w:proofErr w:type="spellEnd"/>
      <w:r w:rsidR="00264522">
        <w:rPr>
          <w:szCs w:val="20"/>
        </w:rPr>
        <w:t xml:space="preserve">, </w:t>
      </w:r>
      <w:proofErr w:type="spellStart"/>
      <w:r w:rsidR="00264522">
        <w:rPr>
          <w:szCs w:val="20"/>
        </w:rPr>
        <w:t>hasOne</w:t>
      </w:r>
      <w:proofErr w:type="spellEnd"/>
      <w:r w:rsidR="00264522">
        <w:rPr>
          <w:szCs w:val="20"/>
        </w:rPr>
        <w:t xml:space="preserve">, </w:t>
      </w:r>
      <w:proofErr w:type="spellStart"/>
      <w:r w:rsidR="00264522">
        <w:rPr>
          <w:szCs w:val="20"/>
        </w:rPr>
        <w:t>belongsTo</w:t>
      </w:r>
      <w:proofErr w:type="spellEnd"/>
      <w:r w:rsidR="00264522">
        <w:rPr>
          <w:szCs w:val="20"/>
        </w:rPr>
        <w:t>, clés étrangères, etc…) en complétant cela directement dans le MCD.</w:t>
      </w:r>
    </w:p>
    <w:p w14:paraId="3D718136" w14:textId="11952D2D" w:rsidR="00264522" w:rsidRDefault="00264522" w:rsidP="003A6095">
      <w:pPr>
        <w:pStyle w:val="Retraitcorpsdetexte3"/>
        <w:ind w:left="2534"/>
        <w:rPr>
          <w:szCs w:val="20"/>
        </w:rPr>
      </w:pPr>
      <w:r>
        <w:rPr>
          <w:szCs w:val="20"/>
        </w:rPr>
        <w:t xml:space="preserve">Schéma de l’architecture représentant les interactions entre le frontend et le backend tout en situant les différents composants </w:t>
      </w:r>
      <w:proofErr w:type="gramStart"/>
      <w:r>
        <w:rPr>
          <w:szCs w:val="20"/>
        </w:rPr>
        <w:t>( API</w:t>
      </w:r>
      <w:proofErr w:type="gramEnd"/>
      <w:r>
        <w:rPr>
          <w:szCs w:val="20"/>
        </w:rPr>
        <w:t xml:space="preserve"> REST, la base de données, l’ORM, etc…).</w:t>
      </w:r>
    </w:p>
    <w:p w14:paraId="4F6BEEDE" w14:textId="35DC40F3" w:rsidR="004E2BA9" w:rsidRDefault="004E2BA9" w:rsidP="004E2BA9">
      <w:pPr>
        <w:pStyle w:val="Retraitcorpsdetexte3"/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Réalisation</w:t>
      </w:r>
    </w:p>
    <w:p w14:paraId="6B8AECF2" w14:textId="1E724660" w:rsidR="006021DD" w:rsidRDefault="006021DD" w:rsidP="006021DD">
      <w:pPr>
        <w:pStyle w:val="Retraitcorpsdetexte3"/>
        <w:ind w:left="2534"/>
        <w:rPr>
          <w:szCs w:val="20"/>
        </w:rPr>
      </w:pPr>
      <w:r>
        <w:rPr>
          <w:szCs w:val="20"/>
        </w:rPr>
        <w:t>Comprend une explication de la gestion de l’authentification et de la gestion des rôles.</w:t>
      </w:r>
    </w:p>
    <w:p w14:paraId="7CDDB159" w14:textId="1D991856" w:rsidR="006021DD" w:rsidRDefault="006021DD" w:rsidP="006021DD">
      <w:pPr>
        <w:pStyle w:val="Retraitcorpsdetexte3"/>
        <w:ind w:left="2534"/>
        <w:rPr>
          <w:szCs w:val="20"/>
        </w:rPr>
      </w:pPr>
      <w:r>
        <w:rPr>
          <w:szCs w:val="20"/>
        </w:rPr>
        <w:t>Comprend une explication des mesures prises pour les aspects de sécurité</w:t>
      </w:r>
    </w:p>
    <w:p w14:paraId="571070E8" w14:textId="5234A76F" w:rsidR="006021DD" w:rsidRDefault="006021DD" w:rsidP="006021DD">
      <w:pPr>
        <w:pStyle w:val="Retraitcorpsdetexte3"/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Test</w:t>
      </w:r>
    </w:p>
    <w:p w14:paraId="59EFDB20" w14:textId="5B5E2F2A" w:rsidR="006021DD" w:rsidRDefault="006021DD" w:rsidP="006021DD">
      <w:pPr>
        <w:pStyle w:val="Retraitcorpsdetexte3"/>
        <w:ind w:left="2534"/>
        <w:rPr>
          <w:szCs w:val="20"/>
        </w:rPr>
      </w:pPr>
      <w:r>
        <w:rPr>
          <w:szCs w:val="20"/>
        </w:rPr>
        <w:t>Comprend une explication des tests réalisés (test automatique)</w:t>
      </w:r>
    </w:p>
    <w:p w14:paraId="709D2139" w14:textId="0E32C6DE" w:rsidR="006021DD" w:rsidRDefault="0005014A" w:rsidP="0005014A">
      <w:pPr>
        <w:pStyle w:val="Retraitcorpsdetexte3"/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Conclusion</w:t>
      </w:r>
    </w:p>
    <w:p w14:paraId="28C894FF" w14:textId="319A9DBB" w:rsidR="0005014A" w:rsidRDefault="0005014A" w:rsidP="0005014A">
      <w:pPr>
        <w:pStyle w:val="Retraitcorpsdetexte3"/>
        <w:ind w:left="2534"/>
        <w:rPr>
          <w:szCs w:val="20"/>
        </w:rPr>
      </w:pPr>
      <w:r>
        <w:rPr>
          <w:szCs w:val="20"/>
        </w:rPr>
        <w:t>Comprend une explication de l’organisation du groupe quant à la gestion du code avec git/</w:t>
      </w:r>
      <w:proofErr w:type="spellStart"/>
      <w:r>
        <w:rPr>
          <w:szCs w:val="20"/>
        </w:rPr>
        <w:t>github</w:t>
      </w:r>
      <w:proofErr w:type="spellEnd"/>
    </w:p>
    <w:p w14:paraId="416F5383" w14:textId="5FE86114" w:rsidR="0005014A" w:rsidRDefault="0005014A" w:rsidP="0005014A">
      <w:pPr>
        <w:pStyle w:val="Retraitcorpsdetexte3"/>
        <w:ind w:left="2534"/>
        <w:rPr>
          <w:szCs w:val="20"/>
        </w:rPr>
      </w:pPr>
      <w:r>
        <w:rPr>
          <w:szCs w:val="20"/>
        </w:rPr>
        <w:t>Comprend une conclusion générale sur le projet</w:t>
      </w:r>
    </w:p>
    <w:p w14:paraId="0B07C2B6" w14:textId="32C67B0F" w:rsidR="0005014A" w:rsidRDefault="0005014A" w:rsidP="0005014A">
      <w:pPr>
        <w:pStyle w:val="Retraitcorpsdetexte3"/>
        <w:ind w:left="2534"/>
        <w:rPr>
          <w:szCs w:val="20"/>
        </w:rPr>
      </w:pPr>
      <w:r>
        <w:rPr>
          <w:szCs w:val="20"/>
        </w:rPr>
        <w:t>Comprend une conclusion personnelle sur le projet</w:t>
      </w:r>
    </w:p>
    <w:p w14:paraId="55E1B3BB" w14:textId="0224B3D4" w:rsidR="0005014A" w:rsidRDefault="0005014A" w:rsidP="0005014A">
      <w:pPr>
        <w:pStyle w:val="Retraitcorpsdetexte3"/>
        <w:ind w:left="2534"/>
        <w:rPr>
          <w:szCs w:val="20"/>
        </w:rPr>
      </w:pPr>
      <w:r>
        <w:rPr>
          <w:szCs w:val="20"/>
        </w:rPr>
        <w:t>Comprend une critique constructive sur la planification du projet</w:t>
      </w:r>
    </w:p>
    <w:p w14:paraId="7817CC63" w14:textId="4B26CDFF" w:rsidR="0005014A" w:rsidRDefault="0005014A" w:rsidP="0005014A">
      <w:pPr>
        <w:pStyle w:val="Retraitcorpsdetexte3"/>
        <w:numPr>
          <w:ilvl w:val="0"/>
          <w:numId w:val="58"/>
        </w:numPr>
        <w:rPr>
          <w:sz w:val="24"/>
          <w:szCs w:val="24"/>
        </w:rPr>
      </w:pPr>
      <w:r>
        <w:rPr>
          <w:sz w:val="24"/>
          <w:szCs w:val="24"/>
        </w:rPr>
        <w:t>Webographie / Bibliographie / Glossaire</w:t>
      </w:r>
    </w:p>
    <w:p w14:paraId="49D633F1" w14:textId="3993777F" w:rsidR="0005014A" w:rsidRPr="0005014A" w:rsidRDefault="0005014A" w:rsidP="0005014A">
      <w:pPr>
        <w:pStyle w:val="Retraitcorpsdetexte3"/>
        <w:ind w:left="2534"/>
        <w:rPr>
          <w:szCs w:val="20"/>
        </w:rPr>
      </w:pPr>
      <w:r>
        <w:rPr>
          <w:szCs w:val="20"/>
        </w:rPr>
        <w:t>Concernant la méthode de projet, elle devra être annexée au rapport et sera imposée par le chef de projet.</w:t>
      </w:r>
    </w:p>
    <w:p w14:paraId="67739D6E" w14:textId="77777777" w:rsidR="0005014A" w:rsidRPr="0005014A" w:rsidRDefault="0005014A" w:rsidP="0005014A">
      <w:pPr>
        <w:pStyle w:val="Retraitcorpsdetexte3"/>
        <w:rPr>
          <w:szCs w:val="20"/>
        </w:rPr>
      </w:pPr>
    </w:p>
    <w:p w14:paraId="2D3C58BD" w14:textId="77777777" w:rsidR="004E2BA9" w:rsidRPr="00FF12F3" w:rsidRDefault="004E2BA9" w:rsidP="004E2BA9">
      <w:pPr>
        <w:pStyle w:val="Retraitcorpsdetexte3"/>
        <w:rPr>
          <w:szCs w:val="20"/>
        </w:rPr>
      </w:pPr>
    </w:p>
    <w:p w14:paraId="1C78D6C4" w14:textId="5412E9E7" w:rsidR="00753A51" w:rsidRPr="00AD7F24" w:rsidRDefault="0005014A" w:rsidP="006E2CE8">
      <w:pPr>
        <w:pStyle w:val="Titre3"/>
      </w:pPr>
      <w:bookmarkStart w:id="15" w:name="_Toc228281702"/>
      <w:r>
        <w:t>Règles d’utilisation de l’IA</w:t>
      </w:r>
      <w:bookmarkEnd w:id="15"/>
    </w:p>
    <w:p w14:paraId="62D3DA91" w14:textId="77777777" w:rsidR="00F664DF" w:rsidRPr="00AD7F24" w:rsidRDefault="00F664DF" w:rsidP="00F664DF">
      <w:pPr>
        <w:pStyle w:val="Retraitcorpsdetexte3"/>
      </w:pPr>
    </w:p>
    <w:p w14:paraId="5714DBEF" w14:textId="611ED560" w:rsidR="0005014A" w:rsidRDefault="0005014A" w:rsidP="0005014A">
      <w:pPr>
        <w:pStyle w:val="Retraitcorpsdetexte3"/>
      </w:pPr>
      <w:r>
        <w:t>Chaque utilisation de l’IA doit être mentionnée dans le rapport avec le motif d’utilisation ainsi que les détails de chaque ligne de code générée.</w:t>
      </w:r>
    </w:p>
    <w:p w14:paraId="72003DE5" w14:textId="44334157" w:rsidR="0005014A" w:rsidRPr="00AD7F24" w:rsidRDefault="0005014A" w:rsidP="0005014A">
      <w:pPr>
        <w:pStyle w:val="Retraitcorpsdetexte3"/>
        <w:spacing w:after="0"/>
      </w:pPr>
      <w:r>
        <w:t>En cas d’abus, l’évaluation du projet en tiendra compte.</w:t>
      </w:r>
    </w:p>
    <w:p w14:paraId="1A1B99D7" w14:textId="77777777" w:rsidR="00753A51" w:rsidRPr="00AD7F24" w:rsidRDefault="00902523" w:rsidP="008E53F9">
      <w:pPr>
        <w:pStyle w:val="Titre2"/>
      </w:pPr>
      <w:bookmarkStart w:id="16" w:name="_Toc228281703"/>
      <w:r w:rsidRPr="00AD7F24">
        <w:t>Les points suivants seront évalués</w:t>
      </w:r>
      <w:bookmarkEnd w:id="16"/>
    </w:p>
    <w:p w14:paraId="2FE99B55" w14:textId="77777777" w:rsidR="00F664DF" w:rsidRPr="00AD7F24" w:rsidRDefault="00F664DF" w:rsidP="00F664DF">
      <w:pPr>
        <w:pStyle w:val="Retraitcorpsdetexte"/>
        <w:numPr>
          <w:ilvl w:val="0"/>
          <w:numId w:val="14"/>
        </w:numPr>
      </w:pPr>
      <w:r w:rsidRPr="00AD7F24">
        <w:t>Le rapport</w:t>
      </w:r>
    </w:p>
    <w:p w14:paraId="2FF8D7A2" w14:textId="60D2A22F" w:rsidR="00F664DF" w:rsidRPr="00AD7F24" w:rsidRDefault="00F664DF" w:rsidP="00F664DF">
      <w:pPr>
        <w:pStyle w:val="Retraitcorpsdetexte"/>
        <w:numPr>
          <w:ilvl w:val="0"/>
          <w:numId w:val="14"/>
        </w:numPr>
      </w:pPr>
      <w:r w:rsidRPr="00AD7F24">
        <w:t>L</w:t>
      </w:r>
      <w:r w:rsidR="00B12106">
        <w:t>a</w:t>
      </w:r>
      <w:r w:rsidRPr="00AD7F24">
        <w:t xml:space="preserve"> planification</w:t>
      </w:r>
    </w:p>
    <w:p w14:paraId="78752DD3" w14:textId="77777777" w:rsidR="00F664DF" w:rsidRPr="00AD7F24" w:rsidRDefault="00F664DF" w:rsidP="00F664DF">
      <w:pPr>
        <w:pStyle w:val="Retraitcorpsdetexte"/>
        <w:numPr>
          <w:ilvl w:val="0"/>
          <w:numId w:val="14"/>
        </w:numPr>
      </w:pPr>
      <w:r w:rsidRPr="00AD7F24">
        <w:t>Le journal de travail</w:t>
      </w:r>
    </w:p>
    <w:p w14:paraId="426BFEE6" w14:textId="77777777" w:rsidR="00F664DF" w:rsidRPr="00AD7F24" w:rsidRDefault="00F664DF" w:rsidP="00F664DF">
      <w:pPr>
        <w:pStyle w:val="Retraitcorpsdetexte"/>
        <w:numPr>
          <w:ilvl w:val="0"/>
          <w:numId w:val="14"/>
        </w:numPr>
      </w:pPr>
      <w:r w:rsidRPr="00AD7F24">
        <w:t>Le</w:t>
      </w:r>
      <w:r w:rsidR="00A706B7" w:rsidRPr="00AD7F24">
        <w:t xml:space="preserve"> code et le</w:t>
      </w:r>
      <w:r w:rsidRPr="00AD7F24">
        <w:t>s commentaires</w:t>
      </w:r>
    </w:p>
    <w:p w14:paraId="441E9226" w14:textId="77777777" w:rsidR="00F664DF" w:rsidRPr="00AD7F24" w:rsidRDefault="00F664DF" w:rsidP="00F664DF">
      <w:pPr>
        <w:pStyle w:val="Retraitcorpsdetexte"/>
        <w:numPr>
          <w:ilvl w:val="0"/>
          <w:numId w:val="14"/>
        </w:numPr>
      </w:pPr>
      <w:r w:rsidRPr="00AD7F24">
        <w:t>Les documentations de mise en œuvre et d’utilisation</w:t>
      </w:r>
    </w:p>
    <w:p w14:paraId="63D9986A" w14:textId="77777777" w:rsidR="00753A51" w:rsidRPr="00AD7F24" w:rsidRDefault="00902523" w:rsidP="008E53F9">
      <w:pPr>
        <w:pStyle w:val="Titre2"/>
      </w:pPr>
      <w:bookmarkStart w:id="17" w:name="_Toc228281704"/>
      <w:r w:rsidRPr="00AD7F24">
        <w:t>Validation et conditions de réussite</w:t>
      </w:r>
      <w:bookmarkEnd w:id="17"/>
    </w:p>
    <w:p w14:paraId="2DB907D4" w14:textId="77777777" w:rsidR="00F664DF" w:rsidRPr="00AD7F24" w:rsidRDefault="00F664DF" w:rsidP="007211A1">
      <w:pPr>
        <w:pStyle w:val="Retraitcorpsdetexte"/>
        <w:numPr>
          <w:ilvl w:val="0"/>
          <w:numId w:val="14"/>
        </w:numPr>
      </w:pPr>
      <w:r w:rsidRPr="00AD7F24">
        <w:t>Compréhension du travail</w:t>
      </w:r>
    </w:p>
    <w:p w14:paraId="2E6E2A61" w14:textId="77777777" w:rsidR="00F664DF" w:rsidRPr="00AD7F24" w:rsidRDefault="00F664DF" w:rsidP="007211A1">
      <w:pPr>
        <w:pStyle w:val="Retraitcorpsdetexte"/>
        <w:numPr>
          <w:ilvl w:val="0"/>
          <w:numId w:val="14"/>
        </w:numPr>
      </w:pPr>
      <w:r w:rsidRPr="00AD7F24">
        <w:t>Possibilité de transmettre le travail à une personne extérieure pour le terminer, le corriger ou le compléter</w:t>
      </w:r>
    </w:p>
    <w:p w14:paraId="535CA753" w14:textId="77777777" w:rsidR="00F664DF" w:rsidRPr="00AD7F24" w:rsidRDefault="00F664DF" w:rsidP="007211A1">
      <w:pPr>
        <w:pStyle w:val="Retraitcorpsdetexte"/>
        <w:numPr>
          <w:ilvl w:val="0"/>
          <w:numId w:val="14"/>
        </w:numPr>
      </w:pPr>
      <w:r w:rsidRPr="00AD7F24">
        <w:t>Etat de fonctionnement du produit livré</w:t>
      </w:r>
    </w:p>
    <w:p w14:paraId="248BFE0F" w14:textId="4DF76F88" w:rsidR="007F30AE" w:rsidRPr="00AD7F24" w:rsidRDefault="00AD7F24" w:rsidP="008E53F9">
      <w:pPr>
        <w:pStyle w:val="Titre1"/>
      </w:pPr>
      <w:bookmarkStart w:id="18" w:name="_Toc228281705"/>
      <w:bookmarkEnd w:id="1"/>
      <w:bookmarkEnd w:id="2"/>
      <w:r w:rsidRPr="00AD7F24">
        <w:t>Analyse</w:t>
      </w:r>
      <w:bookmarkEnd w:id="18"/>
    </w:p>
    <w:p w14:paraId="603EE7CD" w14:textId="7F3D5582" w:rsidR="00B12106" w:rsidRDefault="00B12106" w:rsidP="00B12106">
      <w:pPr>
        <w:pStyle w:val="Titre2"/>
      </w:pPr>
      <w:bookmarkStart w:id="19" w:name="_Toc228281706"/>
      <w:r>
        <w:t>Planification</w:t>
      </w:r>
      <w:r w:rsidR="0010570E">
        <w:t xml:space="preserve"> du projet</w:t>
      </w:r>
      <w:bookmarkEnd w:id="19"/>
    </w:p>
    <w:p w14:paraId="71EFB78D" w14:textId="674DE2B2" w:rsidR="0010570E" w:rsidRDefault="0010570E" w:rsidP="0010570E">
      <w:pPr>
        <w:pStyle w:val="Titre2"/>
      </w:pPr>
      <w:bookmarkStart w:id="20" w:name="_Toc228281707"/>
      <w:r>
        <w:t>Présentation des routes</w:t>
      </w:r>
      <w:bookmarkEnd w:id="20"/>
    </w:p>
    <w:p w14:paraId="140F1C1F" w14:textId="356CD672" w:rsidR="0010570E" w:rsidRDefault="0010570E" w:rsidP="0010570E">
      <w:pPr>
        <w:pStyle w:val="Titre2"/>
      </w:pPr>
      <w:bookmarkStart w:id="21" w:name="_Toc228281708"/>
      <w:r>
        <w:t xml:space="preserve">Analyse de la base de </w:t>
      </w:r>
      <w:proofErr w:type="gramStart"/>
      <w:r>
        <w:t>donnée</w:t>
      </w:r>
      <w:bookmarkEnd w:id="21"/>
      <w:proofErr w:type="gramEnd"/>
    </w:p>
    <w:p w14:paraId="0CFE32A5" w14:textId="11019DF4" w:rsidR="00996FBA" w:rsidRDefault="00996FBA" w:rsidP="00996FBA">
      <w:pPr>
        <w:pStyle w:val="Titre2"/>
      </w:pPr>
      <w:bookmarkStart w:id="22" w:name="_Toc228281709"/>
      <w:r>
        <w:t>Schéma de l’architecture</w:t>
      </w:r>
      <w:bookmarkEnd w:id="22"/>
    </w:p>
    <w:p w14:paraId="7A30CA16" w14:textId="295F165E" w:rsidR="00996FBA" w:rsidRPr="00996FBA" w:rsidRDefault="00996FBA" w:rsidP="00996FBA">
      <w:pPr>
        <w:pStyle w:val="Retraitcorpsdetexte"/>
      </w:pPr>
      <w:r>
        <w:t>Voici le schéma de l’architecture représentant les interactions entre le frontend et le backend :</w:t>
      </w:r>
    </w:p>
    <w:p w14:paraId="417DAA61" w14:textId="77777777" w:rsidR="00996FBA" w:rsidRPr="00996FBA" w:rsidRDefault="00996FBA" w:rsidP="00996FBA">
      <w:pPr>
        <w:pStyle w:val="Retraitcorpsdetexte"/>
      </w:pPr>
    </w:p>
    <w:p w14:paraId="6031CF6F" w14:textId="77777777" w:rsidR="0010570E" w:rsidRPr="0010570E" w:rsidRDefault="0010570E" w:rsidP="0010570E">
      <w:pPr>
        <w:pStyle w:val="Retraitcorpsdetexte"/>
      </w:pPr>
    </w:p>
    <w:p w14:paraId="48BB5D18" w14:textId="0147DF2B" w:rsidR="007F30AE" w:rsidRPr="00AD7F24" w:rsidRDefault="00AD7F24" w:rsidP="008E53F9">
      <w:pPr>
        <w:pStyle w:val="Titre1"/>
      </w:pPr>
      <w:bookmarkStart w:id="23" w:name="_Toc228281710"/>
      <w:r w:rsidRPr="00AD7F24">
        <w:t>Réalisation</w:t>
      </w:r>
      <w:bookmarkEnd w:id="23"/>
    </w:p>
    <w:p w14:paraId="56EF4FB6" w14:textId="45854547" w:rsidR="007F30AE" w:rsidRDefault="00E9028F" w:rsidP="008E53F9">
      <w:pPr>
        <w:pStyle w:val="Titre2"/>
      </w:pPr>
      <w:bookmarkStart w:id="24" w:name="_Toc228281711"/>
      <w:r>
        <w:t>Gestion de l’authentification</w:t>
      </w:r>
      <w:bookmarkEnd w:id="24"/>
    </w:p>
    <w:p w14:paraId="60FB4F1D" w14:textId="535AE202" w:rsidR="00E9028F" w:rsidRPr="00E9028F" w:rsidRDefault="00E9028F" w:rsidP="00E9028F">
      <w:pPr>
        <w:pStyle w:val="Retraitcorpsdetexte"/>
      </w:pPr>
      <w:r>
        <w:t>Expliquer la gestion de l’authentification et de la gestion des rôles</w:t>
      </w:r>
      <w:r w:rsidR="007A5025">
        <w:t>.</w:t>
      </w:r>
    </w:p>
    <w:p w14:paraId="666D79CC" w14:textId="6C0EC1E7" w:rsidR="0037071E" w:rsidRDefault="00CC0AB9" w:rsidP="00CC0AB9">
      <w:pPr>
        <w:pStyle w:val="Titre2"/>
      </w:pPr>
      <w:bookmarkStart w:id="25" w:name="_Toc228281712"/>
      <w:r>
        <w:t>Mesures prises pour la sécurité</w:t>
      </w:r>
      <w:bookmarkEnd w:id="25"/>
      <w:r w:rsidRPr="00CC0AB9">
        <w:t xml:space="preserve"> </w:t>
      </w:r>
    </w:p>
    <w:p w14:paraId="462C99DF" w14:textId="0FF237B7" w:rsidR="00CC0AB9" w:rsidRPr="00CC0AB9" w:rsidRDefault="00CC0AB9" w:rsidP="00CC0AB9">
      <w:pPr>
        <w:pStyle w:val="Retraitcorpsdetexte"/>
      </w:pPr>
      <w:r>
        <w:t>Expliquer les mesures prises pour les aspects de la sécurité</w:t>
      </w:r>
      <w:r w:rsidR="005A6229">
        <w:t>.</w:t>
      </w:r>
    </w:p>
    <w:p w14:paraId="458CEFE2" w14:textId="77A7E181" w:rsidR="007F30AE" w:rsidRPr="00AD7F24" w:rsidRDefault="00AD7F24" w:rsidP="008E53F9">
      <w:pPr>
        <w:pStyle w:val="Titre1"/>
      </w:pPr>
      <w:bookmarkStart w:id="26" w:name="_Toc228281713"/>
      <w:r w:rsidRPr="00AD7F24">
        <w:t>Test</w:t>
      </w:r>
      <w:bookmarkEnd w:id="26"/>
    </w:p>
    <w:p w14:paraId="4ADB9727" w14:textId="0A820563" w:rsidR="007F30AE" w:rsidRDefault="00D619E0" w:rsidP="008E53F9">
      <w:pPr>
        <w:pStyle w:val="Titre2"/>
      </w:pPr>
      <w:bookmarkStart w:id="27" w:name="_Toc228281714"/>
      <w:r>
        <w:t>Tests réalisés</w:t>
      </w:r>
      <w:bookmarkEnd w:id="27"/>
    </w:p>
    <w:p w14:paraId="3C6252C9" w14:textId="35076CC6" w:rsidR="00F22965" w:rsidRPr="00F22965" w:rsidRDefault="00F22965" w:rsidP="00F22965">
      <w:pPr>
        <w:pStyle w:val="Retraitcorpsdetexte"/>
      </w:pPr>
      <w:r>
        <w:t>Expliquer les tests réalisés (tests automatiques)</w:t>
      </w:r>
    </w:p>
    <w:p w14:paraId="3C646BEE" w14:textId="77777777" w:rsidR="007F30AE" w:rsidRPr="00AD7F24" w:rsidRDefault="007F30AE" w:rsidP="008E53F9">
      <w:pPr>
        <w:pStyle w:val="Titre1"/>
      </w:pPr>
      <w:bookmarkStart w:id="28" w:name="_Toc165969653"/>
      <w:bookmarkStart w:id="29" w:name="_Toc228281715"/>
      <w:r w:rsidRPr="00AD7F24">
        <w:t>Conclusion</w:t>
      </w:r>
      <w:bookmarkEnd w:id="28"/>
      <w:bookmarkEnd w:id="29"/>
    </w:p>
    <w:p w14:paraId="738D6F36" w14:textId="2898C2F9" w:rsidR="007F30AE" w:rsidRDefault="00D725DB" w:rsidP="008E53F9">
      <w:pPr>
        <w:pStyle w:val="Titre2"/>
      </w:pPr>
      <w:bookmarkStart w:id="30" w:name="_Toc228281716"/>
      <w:r>
        <w:t>Organisation du groupe</w:t>
      </w:r>
      <w:bookmarkEnd w:id="30"/>
    </w:p>
    <w:p w14:paraId="4ECCFA92" w14:textId="312C77DF" w:rsidR="00D725DB" w:rsidRPr="00D725DB" w:rsidRDefault="00D725DB" w:rsidP="00D725DB">
      <w:pPr>
        <w:pStyle w:val="Retraitcorpsdetexte"/>
      </w:pPr>
      <w:r>
        <w:t>Expliquer l’organisation dans le groupe</w:t>
      </w:r>
    </w:p>
    <w:p w14:paraId="0E640438" w14:textId="6B88FDA8" w:rsidR="007F30AE" w:rsidRPr="00AD7F24" w:rsidRDefault="00D725DB" w:rsidP="008E53F9">
      <w:pPr>
        <w:pStyle w:val="Titre2"/>
      </w:pPr>
      <w:bookmarkStart w:id="31" w:name="_Toc228281717"/>
      <w:r>
        <w:lastRenderedPageBreak/>
        <w:t>Conclusion générale</w:t>
      </w:r>
      <w:bookmarkEnd w:id="31"/>
    </w:p>
    <w:p w14:paraId="32534D9E" w14:textId="2735F995" w:rsidR="007F30AE" w:rsidRDefault="00D725DB" w:rsidP="008E53F9">
      <w:pPr>
        <w:pStyle w:val="Titre2"/>
      </w:pPr>
      <w:bookmarkStart w:id="32" w:name="_Toc228281718"/>
      <w:r>
        <w:t xml:space="preserve">Conclusion </w:t>
      </w:r>
      <w:proofErr w:type="spellStart"/>
      <w:r>
        <w:t>personelle</w:t>
      </w:r>
      <w:bookmarkEnd w:id="32"/>
      <w:proofErr w:type="spellEnd"/>
    </w:p>
    <w:p w14:paraId="16789151" w14:textId="5DB0CE55" w:rsidR="00D725DB" w:rsidRDefault="00D725DB" w:rsidP="00D725DB">
      <w:pPr>
        <w:pStyle w:val="Retraitcorpsdetexte"/>
        <w:rPr>
          <w:b/>
          <w:bCs/>
        </w:rPr>
      </w:pPr>
      <w:r>
        <w:rPr>
          <w:b/>
          <w:bCs/>
        </w:rPr>
        <w:t>Elias :</w:t>
      </w:r>
    </w:p>
    <w:p w14:paraId="0B828ACB" w14:textId="77777777" w:rsidR="00D725DB" w:rsidRDefault="00D725DB" w:rsidP="00D725DB">
      <w:pPr>
        <w:pStyle w:val="Retraitcorpsdetexte"/>
        <w:rPr>
          <w:b/>
          <w:bCs/>
        </w:rPr>
      </w:pPr>
    </w:p>
    <w:p w14:paraId="3F63BD42" w14:textId="3C6F3857" w:rsidR="00D725DB" w:rsidRDefault="00D725DB" w:rsidP="00D725DB">
      <w:pPr>
        <w:pStyle w:val="Retraitcorpsdetexte"/>
        <w:rPr>
          <w:b/>
          <w:bCs/>
        </w:rPr>
      </w:pPr>
      <w:r>
        <w:rPr>
          <w:b/>
          <w:bCs/>
        </w:rPr>
        <w:t>Aaron :</w:t>
      </w:r>
    </w:p>
    <w:p w14:paraId="3B2CFA13" w14:textId="77777777" w:rsidR="00D725DB" w:rsidRDefault="00D725DB" w:rsidP="00D725DB">
      <w:pPr>
        <w:pStyle w:val="Retraitcorpsdetexte"/>
        <w:rPr>
          <w:b/>
          <w:bCs/>
        </w:rPr>
      </w:pPr>
    </w:p>
    <w:p w14:paraId="30F403FD" w14:textId="31099C50" w:rsidR="00D725DB" w:rsidRDefault="00D725DB" w:rsidP="00D725DB">
      <w:pPr>
        <w:pStyle w:val="Titre2"/>
      </w:pPr>
      <w:bookmarkStart w:id="33" w:name="_Toc228281719"/>
      <w:r>
        <w:t>Critique constructive sur la planification du projet</w:t>
      </w:r>
      <w:bookmarkEnd w:id="33"/>
    </w:p>
    <w:p w14:paraId="5CB4F47D" w14:textId="77777777" w:rsidR="00D725DB" w:rsidRPr="00D725DB" w:rsidRDefault="00D725DB" w:rsidP="00D725DB">
      <w:pPr>
        <w:pStyle w:val="Retraitcorpsdetexte"/>
        <w:ind w:left="567"/>
        <w:rPr>
          <w:b/>
          <w:bCs/>
        </w:rPr>
      </w:pPr>
    </w:p>
    <w:p w14:paraId="208F9E3D" w14:textId="77777777" w:rsidR="007F30AE" w:rsidRPr="00AD7F24" w:rsidRDefault="007F30AE" w:rsidP="008E53F9">
      <w:pPr>
        <w:pStyle w:val="Titre1"/>
      </w:pPr>
      <w:bookmarkStart w:id="34" w:name="_Toc532179971"/>
      <w:bookmarkStart w:id="35" w:name="_Toc165969657"/>
      <w:bookmarkStart w:id="36" w:name="_Toc228281720"/>
      <w:r w:rsidRPr="00AD7F24">
        <w:t>Divers</w:t>
      </w:r>
      <w:bookmarkEnd w:id="34"/>
      <w:bookmarkEnd w:id="35"/>
      <w:bookmarkEnd w:id="36"/>
    </w:p>
    <w:p w14:paraId="2DF3BF05" w14:textId="0FC7D867" w:rsidR="007F30AE" w:rsidRDefault="007F30AE" w:rsidP="008F091C">
      <w:pPr>
        <w:pStyle w:val="Titre2"/>
      </w:pPr>
      <w:bookmarkStart w:id="37" w:name="_Toc532179972"/>
      <w:bookmarkStart w:id="38" w:name="_Toc165969658"/>
      <w:bookmarkStart w:id="39" w:name="_Toc228281721"/>
      <w:r w:rsidRPr="00AD7F24">
        <w:t>Journal de travail</w:t>
      </w:r>
      <w:bookmarkEnd w:id="37"/>
      <w:bookmarkEnd w:id="38"/>
      <w:bookmarkEnd w:id="39"/>
    </w:p>
    <w:p w14:paraId="37A8F6CE" w14:textId="381351EB" w:rsidR="008F091C" w:rsidRPr="008F091C" w:rsidRDefault="008F091C" w:rsidP="008F091C">
      <w:pPr>
        <w:pStyle w:val="Retraitcorpsdetexte"/>
      </w:pPr>
      <w:r>
        <w:t>Voici nos journaux de travail</w:t>
      </w:r>
    </w:p>
    <w:p w14:paraId="7AF3FE4D" w14:textId="77777777" w:rsidR="007F30AE" w:rsidRDefault="00A3107E" w:rsidP="008E53F9">
      <w:pPr>
        <w:pStyle w:val="Titre2"/>
      </w:pPr>
      <w:bookmarkStart w:id="40" w:name="_Toc228281722"/>
      <w:r w:rsidRPr="00AD7F24">
        <w:t>Bibliographie</w:t>
      </w:r>
      <w:bookmarkEnd w:id="40"/>
    </w:p>
    <w:p w14:paraId="701DECC3" w14:textId="09E72EAD" w:rsidR="00C401FD" w:rsidRPr="00C401FD" w:rsidRDefault="00C401FD" w:rsidP="00C401FD">
      <w:pPr>
        <w:pStyle w:val="Retraitcorpsdetexte"/>
      </w:pPr>
      <w:r>
        <w:t xml:space="preserve">Voici les </w:t>
      </w:r>
      <w:r>
        <w:t>livres</w:t>
      </w:r>
      <w:r>
        <w:t xml:space="preserve"> utilisés durant ce projet :</w:t>
      </w:r>
    </w:p>
    <w:p w14:paraId="1399033D" w14:textId="77777777" w:rsidR="00C401FD" w:rsidRPr="00C401FD" w:rsidRDefault="00C401FD" w:rsidP="00C401FD">
      <w:pPr>
        <w:pStyle w:val="Retraitcorpsdetexte"/>
      </w:pPr>
    </w:p>
    <w:p w14:paraId="44530E60" w14:textId="77777777" w:rsidR="00903FEF" w:rsidRDefault="00903FEF" w:rsidP="008E53F9">
      <w:pPr>
        <w:pStyle w:val="Titre2"/>
      </w:pPr>
      <w:bookmarkStart w:id="41" w:name="_Toc228281723"/>
      <w:r w:rsidRPr="00AD7F24">
        <w:t>Webographie</w:t>
      </w:r>
      <w:bookmarkEnd w:id="41"/>
    </w:p>
    <w:p w14:paraId="550A9067" w14:textId="1A20B9F5" w:rsidR="00C401FD" w:rsidRPr="00C401FD" w:rsidRDefault="00C401FD" w:rsidP="00C401FD">
      <w:pPr>
        <w:pStyle w:val="Retraitcorpsdetexte"/>
      </w:pPr>
      <w:r>
        <w:t>Voici les sites utilisés durant ce projet :</w:t>
      </w:r>
    </w:p>
    <w:p w14:paraId="67028DD7" w14:textId="77777777" w:rsidR="00903FEF" w:rsidRPr="00AD7F24" w:rsidRDefault="00903FEF" w:rsidP="008E53F9">
      <w:pPr>
        <w:pStyle w:val="Titre1"/>
      </w:pPr>
      <w:bookmarkStart w:id="42" w:name="_Toc228281724"/>
      <w:r w:rsidRPr="00AD7F24">
        <w:t>Annexes</w:t>
      </w:r>
      <w:bookmarkEnd w:id="42"/>
    </w:p>
    <w:p w14:paraId="6808665E" w14:textId="77777777" w:rsidR="00903FEF" w:rsidRPr="00AD7F24" w:rsidRDefault="00B64C66" w:rsidP="0015167D">
      <w:pPr>
        <w:pStyle w:val="Informations"/>
        <w:numPr>
          <w:ilvl w:val="5"/>
          <w:numId w:val="25"/>
        </w:numPr>
        <w:rPr>
          <w:color w:val="auto"/>
        </w:rPr>
      </w:pPr>
      <w:proofErr w:type="gramStart"/>
      <w:r w:rsidRPr="00AD7F24">
        <w:rPr>
          <w:color w:val="auto"/>
        </w:rPr>
        <w:t>Listing</w:t>
      </w:r>
      <w:proofErr w:type="gramEnd"/>
      <w:r w:rsidRPr="00AD7F24">
        <w:rPr>
          <w:color w:val="auto"/>
        </w:rPr>
        <w:t xml:space="preserve"> du code source (partiel ou, plus rarement complet)</w:t>
      </w:r>
    </w:p>
    <w:p w14:paraId="254C0841" w14:textId="77777777" w:rsidR="00903FEF" w:rsidRPr="00AD7F24" w:rsidRDefault="00903FEF" w:rsidP="0015167D">
      <w:pPr>
        <w:pStyle w:val="Informations"/>
        <w:numPr>
          <w:ilvl w:val="5"/>
          <w:numId w:val="25"/>
        </w:numPr>
        <w:rPr>
          <w:color w:val="auto"/>
        </w:rPr>
      </w:pPr>
      <w:r w:rsidRPr="00AD7F24">
        <w:rPr>
          <w:color w:val="auto"/>
        </w:rPr>
        <w:t>Guide</w:t>
      </w:r>
      <w:r w:rsidR="00ED6F46" w:rsidRPr="00AD7F24">
        <w:rPr>
          <w:color w:val="auto"/>
        </w:rPr>
        <w:t>(s)</w:t>
      </w:r>
      <w:r w:rsidR="00B64C66" w:rsidRPr="00AD7F24">
        <w:rPr>
          <w:color w:val="auto"/>
        </w:rPr>
        <w:t xml:space="preserve"> d’utilisation et/ou guide de l’administrateur</w:t>
      </w:r>
    </w:p>
    <w:p w14:paraId="70E572DD" w14:textId="77777777" w:rsidR="00903FEF" w:rsidRPr="00AD7F24" w:rsidRDefault="00ED6F46" w:rsidP="0015167D">
      <w:pPr>
        <w:pStyle w:val="Informations"/>
        <w:numPr>
          <w:ilvl w:val="5"/>
          <w:numId w:val="25"/>
        </w:numPr>
        <w:rPr>
          <w:color w:val="auto"/>
        </w:rPr>
      </w:pPr>
      <w:r w:rsidRPr="00AD7F24">
        <w:rPr>
          <w:color w:val="auto"/>
        </w:rPr>
        <w:t>Etat ou</w:t>
      </w:r>
      <w:r w:rsidR="00903FEF" w:rsidRPr="00AD7F24">
        <w:rPr>
          <w:color w:val="auto"/>
        </w:rPr>
        <w:t xml:space="preserve"> « dump » </w:t>
      </w:r>
      <w:r w:rsidRPr="00AD7F24">
        <w:rPr>
          <w:color w:val="auto"/>
        </w:rPr>
        <w:t xml:space="preserve">de la configuration </w:t>
      </w:r>
      <w:r w:rsidR="00903FEF" w:rsidRPr="00AD7F24">
        <w:rPr>
          <w:color w:val="auto"/>
        </w:rPr>
        <w:t>des équipements</w:t>
      </w:r>
      <w:r w:rsidRPr="00AD7F24">
        <w:rPr>
          <w:color w:val="auto"/>
        </w:rPr>
        <w:t xml:space="preserve"> (routeur, switch, robot, etc.).</w:t>
      </w:r>
    </w:p>
    <w:p w14:paraId="2D746C8A" w14:textId="4A06EE1C" w:rsidR="007F30AE" w:rsidRPr="00AD7F24" w:rsidRDefault="00903FEF" w:rsidP="0015167D">
      <w:pPr>
        <w:pStyle w:val="Informations"/>
        <w:numPr>
          <w:ilvl w:val="5"/>
          <w:numId w:val="25"/>
        </w:numPr>
        <w:rPr>
          <w:color w:val="auto"/>
        </w:rPr>
      </w:pPr>
      <w:r w:rsidRPr="00AD7F24">
        <w:rPr>
          <w:color w:val="auto"/>
        </w:rPr>
        <w:t>Extraits</w:t>
      </w:r>
      <w:r w:rsidR="00ED6F46" w:rsidRPr="00AD7F24">
        <w:rPr>
          <w:color w:val="auto"/>
        </w:rPr>
        <w:t xml:space="preserve"> de catalogue, documentation de fabricant</w:t>
      </w:r>
      <w:r w:rsidRPr="00AD7F24">
        <w:rPr>
          <w:color w:val="auto"/>
        </w:rPr>
        <w:t>, etc.</w:t>
      </w:r>
    </w:p>
    <w:sectPr w:rsidR="007F30AE" w:rsidRPr="00AD7F24" w:rsidSect="00D160DD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77723" w14:textId="77777777" w:rsidR="00BC087C" w:rsidRDefault="00BC087C">
      <w:r>
        <w:separator/>
      </w:r>
    </w:p>
  </w:endnote>
  <w:endnote w:type="continuationSeparator" w:id="0">
    <w:p w14:paraId="02F2011A" w14:textId="77777777" w:rsidR="00BC087C" w:rsidRDefault="00BC0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4"/>
      <w:gridCol w:w="2609"/>
      <w:gridCol w:w="3027"/>
    </w:tblGrid>
    <w:tr w:rsidR="00AA4393" w:rsidRPr="00000197" w14:paraId="2E746A82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084F4346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AD7F24" w:rsidRPr="00AD7F24">
              <w:rPr>
                <w:rFonts w:cs="Arial"/>
                <w:noProof/>
                <w:szCs w:val="16"/>
              </w:rPr>
              <w:t>Aaron Vichery</w:t>
            </w:r>
          </w:fldSimple>
        </w:p>
        <w:p w14:paraId="63D48A9A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6BD61C4C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10086E19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D7F24">
            <w:rPr>
              <w:rFonts w:cs="Arial"/>
              <w:noProof/>
              <w:szCs w:val="16"/>
            </w:rPr>
            <w:t>28.04.2026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51251409" w14:textId="77777777" w:rsidTr="00E52B61">
      <w:trPr>
        <w:jc w:val="center"/>
      </w:trPr>
      <w:tc>
        <w:tcPr>
          <w:tcW w:w="3510" w:type="dxa"/>
          <w:vAlign w:val="center"/>
        </w:tcPr>
        <w:p w14:paraId="4326C442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4143F94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67C023AA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D7F24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3D87223" w14:textId="77777777" w:rsidTr="00E52B61">
      <w:trPr>
        <w:jc w:val="center"/>
      </w:trPr>
      <w:tc>
        <w:tcPr>
          <w:tcW w:w="3510" w:type="dxa"/>
          <w:vAlign w:val="center"/>
        </w:tcPr>
        <w:p w14:paraId="167E90F6" w14:textId="2777934B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AD7F24" w:rsidRPr="00AD7F24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D7F24">
            <w:rPr>
              <w:rFonts w:cs="Arial"/>
              <w:noProof/>
              <w:szCs w:val="16"/>
            </w:rPr>
            <w:t>00.00.0000 00:00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108BF23B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AD7F24" w:rsidRPr="00AD7F24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19F851B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04E9C" w14:textId="77777777" w:rsidR="00BC087C" w:rsidRDefault="00BC087C">
      <w:r>
        <w:separator/>
      </w:r>
    </w:p>
  </w:footnote>
  <w:footnote w:type="continuationSeparator" w:id="0">
    <w:p w14:paraId="37C0F70D" w14:textId="77777777" w:rsidR="00BC087C" w:rsidRDefault="00BC0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49E6D608" w14:textId="77777777">
      <w:trPr>
        <w:trHeight w:val="536"/>
        <w:jc w:val="center"/>
      </w:trPr>
      <w:tc>
        <w:tcPr>
          <w:tcW w:w="2445" w:type="dxa"/>
          <w:vAlign w:val="center"/>
        </w:tcPr>
        <w:p w14:paraId="07B43F41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28EB61BA" w14:textId="77777777" w:rsidR="00AA4393" w:rsidRPr="00B4738A" w:rsidRDefault="00AA4393" w:rsidP="00B4738A"/>
      </w:tc>
      <w:tc>
        <w:tcPr>
          <w:tcW w:w="2283" w:type="dxa"/>
          <w:vAlign w:val="center"/>
        </w:tcPr>
        <w:p w14:paraId="6910F07D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2F766ABC" wp14:editId="6CE96D62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7ADDCF4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11.25pt;height:11.25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6A285B"/>
    <w:multiLevelType w:val="hybridMultilevel"/>
    <w:tmpl w:val="EAF436DC"/>
    <w:lvl w:ilvl="0" w:tplc="100C000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85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57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294" w:hanging="360"/>
      </w:pPr>
      <w:rPr>
        <w:rFonts w:ascii="Wingdings" w:hAnsi="Wingdings" w:hint="default"/>
      </w:rPr>
    </w:lvl>
  </w:abstractNum>
  <w:abstractNum w:abstractNumId="20" w15:restartNumberingAfterBreak="0">
    <w:nsid w:val="200518FC"/>
    <w:multiLevelType w:val="hybridMultilevel"/>
    <w:tmpl w:val="EA72A092"/>
    <w:lvl w:ilvl="0" w:tplc="8B5EFDF2">
      <w:start w:val="8"/>
      <w:numFmt w:val="bullet"/>
      <w:lvlText w:val="-"/>
      <w:lvlJc w:val="left"/>
      <w:pPr>
        <w:ind w:left="1778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2" w15:restartNumberingAfterBreak="0">
    <w:nsid w:val="2A8F67FD"/>
    <w:multiLevelType w:val="multilevel"/>
    <w:tmpl w:val="E5187ADC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672"/>
        </w:tabs>
        <w:ind w:left="1672" w:hanging="68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2C4A3F9F"/>
    <w:multiLevelType w:val="hybridMultilevel"/>
    <w:tmpl w:val="D3D0799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AA16C33"/>
    <w:multiLevelType w:val="hybridMultilevel"/>
    <w:tmpl w:val="7666C990"/>
    <w:lvl w:ilvl="0" w:tplc="100C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7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14C289C"/>
    <w:multiLevelType w:val="hybridMultilevel"/>
    <w:tmpl w:val="27346AC8"/>
    <w:lvl w:ilvl="0" w:tplc="10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6A2979A7"/>
    <w:multiLevelType w:val="hybridMultilevel"/>
    <w:tmpl w:val="2B4C923C"/>
    <w:lvl w:ilvl="0" w:tplc="90B86BEE">
      <w:start w:val="8"/>
      <w:numFmt w:val="bullet"/>
      <w:lvlText w:val="-"/>
      <w:lvlJc w:val="left"/>
      <w:pPr>
        <w:ind w:left="1778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2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6FC400A6"/>
    <w:multiLevelType w:val="hybridMultilevel"/>
    <w:tmpl w:val="B652F8E8"/>
    <w:lvl w:ilvl="0" w:tplc="100C000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85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57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294" w:hanging="360"/>
      </w:pPr>
      <w:rPr>
        <w:rFonts w:ascii="Wingdings" w:hAnsi="Wingdings" w:hint="default"/>
      </w:rPr>
    </w:lvl>
  </w:abstractNum>
  <w:abstractNum w:abstractNumId="44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71A2260B"/>
    <w:multiLevelType w:val="hybridMultilevel"/>
    <w:tmpl w:val="D9F2AC16"/>
    <w:lvl w:ilvl="0" w:tplc="5BB6E2F2">
      <w:start w:val="8"/>
      <w:numFmt w:val="bullet"/>
      <w:lvlText w:val="-"/>
      <w:lvlJc w:val="left"/>
      <w:pPr>
        <w:ind w:left="2894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2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9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654" w:hanging="360"/>
      </w:pPr>
      <w:rPr>
        <w:rFonts w:ascii="Wingdings" w:hAnsi="Wingdings" w:hint="default"/>
      </w:rPr>
    </w:lvl>
  </w:abstractNum>
  <w:abstractNum w:abstractNumId="46" w15:restartNumberingAfterBreak="0">
    <w:nsid w:val="73097D04"/>
    <w:multiLevelType w:val="hybridMultilevel"/>
    <w:tmpl w:val="04F80CC4"/>
    <w:lvl w:ilvl="0" w:tplc="10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7" w15:restartNumberingAfterBreak="0">
    <w:nsid w:val="73834531"/>
    <w:multiLevelType w:val="hybridMultilevel"/>
    <w:tmpl w:val="4982557E"/>
    <w:lvl w:ilvl="0" w:tplc="F12EFCFE">
      <w:start w:val="8"/>
      <w:numFmt w:val="bullet"/>
      <w:lvlText w:val="-"/>
      <w:lvlJc w:val="left"/>
      <w:pPr>
        <w:ind w:left="4748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690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762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834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906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978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0508" w:hanging="360"/>
      </w:pPr>
      <w:rPr>
        <w:rFonts w:ascii="Wingdings" w:hAnsi="Wingdings" w:hint="default"/>
      </w:rPr>
    </w:lvl>
  </w:abstractNum>
  <w:abstractNum w:abstractNumId="4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7F244E57"/>
    <w:multiLevelType w:val="hybridMultilevel"/>
    <w:tmpl w:val="62E42DC0"/>
    <w:lvl w:ilvl="0" w:tplc="100C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1" w15:restartNumberingAfterBreak="0">
    <w:nsid w:val="7F9B3C9D"/>
    <w:multiLevelType w:val="hybridMultilevel"/>
    <w:tmpl w:val="F6C0DB90"/>
    <w:lvl w:ilvl="0" w:tplc="A5F0561C">
      <w:start w:val="8"/>
      <w:numFmt w:val="bullet"/>
      <w:lvlText w:val="-"/>
      <w:lvlJc w:val="left"/>
      <w:pPr>
        <w:ind w:left="1778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942691955">
    <w:abstractNumId w:val="11"/>
  </w:num>
  <w:num w:numId="2" w16cid:durableId="413162289">
    <w:abstractNumId w:val="18"/>
  </w:num>
  <w:num w:numId="3" w16cid:durableId="1053112727">
    <w:abstractNumId w:val="15"/>
  </w:num>
  <w:num w:numId="4" w16cid:durableId="1648364396">
    <w:abstractNumId w:val="39"/>
  </w:num>
  <w:num w:numId="5" w16cid:durableId="1160342650">
    <w:abstractNumId w:val="39"/>
  </w:num>
  <w:num w:numId="6" w16cid:durableId="1662344370">
    <w:abstractNumId w:val="15"/>
  </w:num>
  <w:num w:numId="7" w16cid:durableId="1161579593">
    <w:abstractNumId w:val="15"/>
  </w:num>
  <w:num w:numId="8" w16cid:durableId="1356734227">
    <w:abstractNumId w:val="15"/>
  </w:num>
  <w:num w:numId="9" w16cid:durableId="233663056">
    <w:abstractNumId w:val="15"/>
  </w:num>
  <w:num w:numId="10" w16cid:durableId="1781222154">
    <w:abstractNumId w:val="39"/>
  </w:num>
  <w:num w:numId="11" w16cid:durableId="361786333">
    <w:abstractNumId w:val="15"/>
  </w:num>
  <w:num w:numId="12" w16cid:durableId="856112662">
    <w:abstractNumId w:val="24"/>
  </w:num>
  <w:num w:numId="13" w16cid:durableId="852187354">
    <w:abstractNumId w:val="22"/>
  </w:num>
  <w:num w:numId="14" w16cid:durableId="1807433014">
    <w:abstractNumId w:val="21"/>
  </w:num>
  <w:num w:numId="15" w16cid:durableId="200555904">
    <w:abstractNumId w:val="16"/>
  </w:num>
  <w:num w:numId="16" w16cid:durableId="459886325">
    <w:abstractNumId w:val="36"/>
  </w:num>
  <w:num w:numId="17" w16cid:durableId="234777885">
    <w:abstractNumId w:val="30"/>
  </w:num>
  <w:num w:numId="18" w16cid:durableId="916090020">
    <w:abstractNumId w:val="49"/>
  </w:num>
  <w:num w:numId="19" w16cid:durableId="290868822">
    <w:abstractNumId w:val="44"/>
  </w:num>
  <w:num w:numId="20" w16cid:durableId="1358314204">
    <w:abstractNumId w:val="10"/>
  </w:num>
  <w:num w:numId="21" w16cid:durableId="276572182">
    <w:abstractNumId w:val="40"/>
  </w:num>
  <w:num w:numId="22" w16cid:durableId="1628899070">
    <w:abstractNumId w:val="29"/>
  </w:num>
  <w:num w:numId="23" w16cid:durableId="552545934">
    <w:abstractNumId w:val="27"/>
  </w:num>
  <w:num w:numId="24" w16cid:durableId="1455713923">
    <w:abstractNumId w:val="13"/>
  </w:num>
  <w:num w:numId="25" w16cid:durableId="1408574209">
    <w:abstractNumId w:val="17"/>
  </w:num>
  <w:num w:numId="26" w16cid:durableId="977343357">
    <w:abstractNumId w:val="12"/>
  </w:num>
  <w:num w:numId="27" w16cid:durableId="1844398010">
    <w:abstractNumId w:val="35"/>
  </w:num>
  <w:num w:numId="28" w16cid:durableId="1703365242">
    <w:abstractNumId w:val="38"/>
  </w:num>
  <w:num w:numId="29" w16cid:durableId="1291788910">
    <w:abstractNumId w:val="32"/>
  </w:num>
  <w:num w:numId="30" w16cid:durableId="73667453">
    <w:abstractNumId w:val="34"/>
  </w:num>
  <w:num w:numId="31" w16cid:durableId="1687439047">
    <w:abstractNumId w:val="42"/>
  </w:num>
  <w:num w:numId="32" w16cid:durableId="1964536880">
    <w:abstractNumId w:val="8"/>
  </w:num>
  <w:num w:numId="33" w16cid:durableId="416558559">
    <w:abstractNumId w:val="3"/>
  </w:num>
  <w:num w:numId="34" w16cid:durableId="1508211349">
    <w:abstractNumId w:val="2"/>
  </w:num>
  <w:num w:numId="35" w16cid:durableId="990407217">
    <w:abstractNumId w:val="1"/>
  </w:num>
  <w:num w:numId="36" w16cid:durableId="959802867">
    <w:abstractNumId w:val="0"/>
  </w:num>
  <w:num w:numId="37" w16cid:durableId="368452472">
    <w:abstractNumId w:val="9"/>
  </w:num>
  <w:num w:numId="38" w16cid:durableId="887958173">
    <w:abstractNumId w:val="7"/>
  </w:num>
  <w:num w:numId="39" w16cid:durableId="1325353743">
    <w:abstractNumId w:val="6"/>
  </w:num>
  <w:num w:numId="40" w16cid:durableId="2129158485">
    <w:abstractNumId w:val="5"/>
  </w:num>
  <w:num w:numId="41" w16cid:durableId="774255997">
    <w:abstractNumId w:val="4"/>
  </w:num>
  <w:num w:numId="42" w16cid:durableId="1629243195">
    <w:abstractNumId w:val="31"/>
  </w:num>
  <w:num w:numId="43" w16cid:durableId="592132486">
    <w:abstractNumId w:val="28"/>
  </w:num>
  <w:num w:numId="44" w16cid:durableId="2120444147">
    <w:abstractNumId w:val="48"/>
  </w:num>
  <w:num w:numId="45" w16cid:durableId="1458447158">
    <w:abstractNumId w:val="14"/>
  </w:num>
  <w:num w:numId="46" w16cid:durableId="1246377978">
    <w:abstractNumId w:val="25"/>
  </w:num>
  <w:num w:numId="47" w16cid:durableId="1103920616">
    <w:abstractNumId w:val="37"/>
  </w:num>
  <w:num w:numId="48" w16cid:durableId="163516178">
    <w:abstractNumId w:val="51"/>
  </w:num>
  <w:num w:numId="49" w16cid:durableId="723871218">
    <w:abstractNumId w:val="50"/>
  </w:num>
  <w:num w:numId="50" w16cid:durableId="1380282470">
    <w:abstractNumId w:val="20"/>
  </w:num>
  <w:num w:numId="51" w16cid:durableId="1096444801">
    <w:abstractNumId w:val="47"/>
  </w:num>
  <w:num w:numId="52" w16cid:durableId="1631127089">
    <w:abstractNumId w:val="41"/>
  </w:num>
  <w:num w:numId="53" w16cid:durableId="1619599825">
    <w:abstractNumId w:val="46"/>
  </w:num>
  <w:num w:numId="54" w16cid:durableId="1019047894">
    <w:abstractNumId w:val="26"/>
  </w:num>
  <w:num w:numId="55" w16cid:durableId="1039430028">
    <w:abstractNumId w:val="23"/>
  </w:num>
  <w:num w:numId="56" w16cid:durableId="1145200389">
    <w:abstractNumId w:val="33"/>
  </w:num>
  <w:num w:numId="57" w16cid:durableId="1221744118">
    <w:abstractNumId w:val="19"/>
  </w:num>
  <w:num w:numId="58" w16cid:durableId="517160699">
    <w:abstractNumId w:val="43"/>
  </w:num>
  <w:num w:numId="59" w16cid:durableId="6370318">
    <w:abstractNumId w:val="4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24"/>
    <w:rsid w:val="00000197"/>
    <w:rsid w:val="00010B9A"/>
    <w:rsid w:val="0001209F"/>
    <w:rsid w:val="00021D00"/>
    <w:rsid w:val="000225F2"/>
    <w:rsid w:val="000316F0"/>
    <w:rsid w:val="00044099"/>
    <w:rsid w:val="00045A82"/>
    <w:rsid w:val="0005014A"/>
    <w:rsid w:val="00055DB3"/>
    <w:rsid w:val="00063F97"/>
    <w:rsid w:val="00065971"/>
    <w:rsid w:val="00065A67"/>
    <w:rsid w:val="00067419"/>
    <w:rsid w:val="00086114"/>
    <w:rsid w:val="000A1B63"/>
    <w:rsid w:val="000A7B4A"/>
    <w:rsid w:val="000B6BE0"/>
    <w:rsid w:val="000E7483"/>
    <w:rsid w:val="000F22B9"/>
    <w:rsid w:val="000F381C"/>
    <w:rsid w:val="0010570E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64522"/>
    <w:rsid w:val="002770F3"/>
    <w:rsid w:val="002951BD"/>
    <w:rsid w:val="00297E2A"/>
    <w:rsid w:val="002A3EBC"/>
    <w:rsid w:val="002B6893"/>
    <w:rsid w:val="002C6634"/>
    <w:rsid w:val="002D7D46"/>
    <w:rsid w:val="002F038B"/>
    <w:rsid w:val="00310160"/>
    <w:rsid w:val="0031563E"/>
    <w:rsid w:val="0034172E"/>
    <w:rsid w:val="0037071E"/>
    <w:rsid w:val="003A6095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E2BA9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A6229"/>
    <w:rsid w:val="005B27EF"/>
    <w:rsid w:val="005E6192"/>
    <w:rsid w:val="005E6B56"/>
    <w:rsid w:val="006021DD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A5025"/>
    <w:rsid w:val="007D0A71"/>
    <w:rsid w:val="007D2CDF"/>
    <w:rsid w:val="007D546C"/>
    <w:rsid w:val="007E15B7"/>
    <w:rsid w:val="007E5F3D"/>
    <w:rsid w:val="007F30AE"/>
    <w:rsid w:val="00807F84"/>
    <w:rsid w:val="0081740D"/>
    <w:rsid w:val="00845304"/>
    <w:rsid w:val="008468C8"/>
    <w:rsid w:val="00851A5E"/>
    <w:rsid w:val="00853E81"/>
    <w:rsid w:val="00856703"/>
    <w:rsid w:val="00891718"/>
    <w:rsid w:val="008A464B"/>
    <w:rsid w:val="008C40C0"/>
    <w:rsid w:val="008D55CF"/>
    <w:rsid w:val="008E05FB"/>
    <w:rsid w:val="008E13F2"/>
    <w:rsid w:val="008E53F9"/>
    <w:rsid w:val="008F091C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038"/>
    <w:rsid w:val="00932149"/>
    <w:rsid w:val="00934E66"/>
    <w:rsid w:val="009440AB"/>
    <w:rsid w:val="00955930"/>
    <w:rsid w:val="00961794"/>
    <w:rsid w:val="0099022A"/>
    <w:rsid w:val="00996FBA"/>
    <w:rsid w:val="009B009E"/>
    <w:rsid w:val="009B190E"/>
    <w:rsid w:val="009B6FDC"/>
    <w:rsid w:val="009D1A69"/>
    <w:rsid w:val="009D480B"/>
    <w:rsid w:val="009F75DD"/>
    <w:rsid w:val="00A3107E"/>
    <w:rsid w:val="00A65F0B"/>
    <w:rsid w:val="00A706B7"/>
    <w:rsid w:val="00A76AAC"/>
    <w:rsid w:val="00AA4393"/>
    <w:rsid w:val="00AB1CA6"/>
    <w:rsid w:val="00AD7F24"/>
    <w:rsid w:val="00AE282D"/>
    <w:rsid w:val="00AF58E1"/>
    <w:rsid w:val="00B12106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86709"/>
    <w:rsid w:val="00B95EC5"/>
    <w:rsid w:val="00B96AA1"/>
    <w:rsid w:val="00BA56D2"/>
    <w:rsid w:val="00BA7DF1"/>
    <w:rsid w:val="00BC087C"/>
    <w:rsid w:val="00BD773C"/>
    <w:rsid w:val="00BE185C"/>
    <w:rsid w:val="00BF7A15"/>
    <w:rsid w:val="00C20939"/>
    <w:rsid w:val="00C329D7"/>
    <w:rsid w:val="00C33C51"/>
    <w:rsid w:val="00C401FD"/>
    <w:rsid w:val="00C47206"/>
    <w:rsid w:val="00C90570"/>
    <w:rsid w:val="00CB712D"/>
    <w:rsid w:val="00CC0AB9"/>
    <w:rsid w:val="00CD1A2D"/>
    <w:rsid w:val="00D14587"/>
    <w:rsid w:val="00D15AE6"/>
    <w:rsid w:val="00D160DD"/>
    <w:rsid w:val="00D174BC"/>
    <w:rsid w:val="00D275C6"/>
    <w:rsid w:val="00D405C9"/>
    <w:rsid w:val="00D619E0"/>
    <w:rsid w:val="00D64B85"/>
    <w:rsid w:val="00D64F19"/>
    <w:rsid w:val="00D725DB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9028F"/>
    <w:rsid w:val="00EC677D"/>
    <w:rsid w:val="00ED6F41"/>
    <w:rsid w:val="00ED6F46"/>
    <w:rsid w:val="00EE16F0"/>
    <w:rsid w:val="00EE431D"/>
    <w:rsid w:val="00EE4EC4"/>
    <w:rsid w:val="00EE55F0"/>
    <w:rsid w:val="00F1003D"/>
    <w:rsid w:val="00F22965"/>
    <w:rsid w:val="00F512A6"/>
    <w:rsid w:val="00F664DF"/>
    <w:rsid w:val="00F93513"/>
    <w:rsid w:val="00FB1CD6"/>
    <w:rsid w:val="00FF12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88843C5"/>
  <w15:docId w15:val="{4046E2D5-8DA5-4FA4-8ACB-10322B7D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link w:val="Titre2Car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character" w:customStyle="1" w:styleId="Titre2Car">
    <w:name w:val="Titre 2 Car"/>
    <w:basedOn w:val="Policepardfaut"/>
    <w:link w:val="Titre2"/>
    <w:rsid w:val="00AD7F24"/>
    <w:rPr>
      <w:rFonts w:asciiTheme="majorHAnsi" w:hAnsiTheme="majorHAnsi" w:cs="Arial"/>
      <w:b/>
      <w:bCs/>
      <w:iCs/>
      <w:sz w:val="28"/>
      <w:szCs w:val="28"/>
    </w:rPr>
  </w:style>
  <w:style w:type="character" w:customStyle="1" w:styleId="Titre7Car">
    <w:name w:val="Titre 7 Car"/>
    <w:basedOn w:val="Policepardfaut"/>
    <w:link w:val="Titre7"/>
    <w:rsid w:val="00B86709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eme\4&#232;me%20trimestre\295\Projet\Rapport-AaronVichery-295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9925070658E9408BDD6D38957EA443" ma:contentTypeVersion="3" ma:contentTypeDescription="Crée un document." ma:contentTypeScope="" ma:versionID="33b0460ac9ea0143869e0a72728eb9f6">
  <xsd:schema xmlns:xsd="http://www.w3.org/2001/XMLSchema" xmlns:xs="http://www.w3.org/2001/XMLSchema" xmlns:p="http://schemas.microsoft.com/office/2006/metadata/properties" xmlns:ns2="accb4b95-b0ac-445b-9850-8c8f81e8b17d" targetNamespace="http://schemas.microsoft.com/office/2006/metadata/properties" ma:root="true" ma:fieldsID="5c8c88271c639fadac3e9b0b051c153e" ns2:_="">
    <xsd:import namespace="accb4b95-b0ac-445b-9850-8c8f81e8b1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cb4b95-b0ac-445b-9850-8c8f81e8b1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F63AF2-685C-4234-8023-CA4629C17C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cb4b95-b0ac-445b-9850-8c8f81e8b1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Rapport-AaronVichery-295.dotx</Template>
  <TotalTime>65</TotalTime>
  <Pages>8</Pages>
  <Words>1731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11233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Aaron Vichery</dc:creator>
  <cp:lastModifiedBy>Aaron Vichery</cp:lastModifiedBy>
  <cp:revision>45</cp:revision>
  <cp:lastPrinted>2009-09-04T13:21:00Z</cp:lastPrinted>
  <dcterms:created xsi:type="dcterms:W3CDTF">2026-04-28T12:04:00Z</dcterms:created>
  <dcterms:modified xsi:type="dcterms:W3CDTF">2026-04-28T13:14:00Z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0x010100DE9925070658E9408BDD6D38957EA443</vt:lpwstr>
  </property>
</Properties>
</file>